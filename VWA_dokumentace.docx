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62E2B" w14:textId="556794E6" w:rsidR="00581933" w:rsidRDefault="00264C02" w:rsidP="00581933">
      <w:pPr>
        <w:pStyle w:val="ZPNzevprce"/>
      </w:pPr>
      <w:r>
        <w:t>Autoservis</w:t>
      </w:r>
    </w:p>
    <w:p w14:paraId="57E5D9F9" w14:textId="0FF0119F" w:rsidR="00581933" w:rsidRDefault="00264C02" w:rsidP="00581933">
      <w:pPr>
        <w:pStyle w:val="ZPTypprce"/>
      </w:pPr>
      <w:r>
        <w:t>Semestrální projekt pro VWA</w:t>
      </w:r>
    </w:p>
    <w:p w14:paraId="50324633" w14:textId="29346BA9" w:rsidR="00501AEA" w:rsidRDefault="00264C02" w:rsidP="002960CB">
      <w:pPr>
        <w:pStyle w:val="ZPOdsazennadpisy"/>
        <w:sectPr w:rsidR="00501AEA" w:rsidSect="00103D98">
          <w:headerReference w:type="first" r:id="rId8"/>
          <w:footerReference w:type="first" r:id="rId9"/>
          <w:pgSz w:w="11906" w:h="16838" w:code="9"/>
          <w:pgMar w:top="1418" w:right="1418" w:bottom="1701" w:left="851" w:header="1701" w:footer="1276" w:gutter="1134"/>
          <w:cols w:space="708"/>
          <w:titlePg/>
          <w:docGrid w:linePitch="360"/>
        </w:sectPr>
      </w:pPr>
      <w:r>
        <w:t>Autoři</w:t>
      </w:r>
      <w:r w:rsidR="00581933">
        <w:t>:</w:t>
      </w:r>
      <w:r>
        <w:t xml:space="preserve"> Adam Lněnička, Adam Žilavý</w:t>
      </w:r>
    </w:p>
    <w:p w14:paraId="716F3249" w14:textId="4E7E12B2" w:rsidR="00501AEA" w:rsidRPr="00501AEA" w:rsidRDefault="00501AEA" w:rsidP="00C7011C">
      <w:pPr>
        <w:pStyle w:val="ZPPodkovnaprohlen"/>
        <w:rPr>
          <w:rStyle w:val="ZPAnglicktext"/>
          <w:lang w:val="cs-CZ"/>
        </w:rPr>
        <w:sectPr w:rsidR="00501AEA" w:rsidRPr="00501AEA" w:rsidSect="00103D98">
          <w:headerReference w:type="first" r:id="rId10"/>
          <w:footerReference w:type="first" r:id="rId11"/>
          <w:pgSz w:w="11906" w:h="16838" w:code="9"/>
          <w:pgMar w:top="1418" w:right="1418" w:bottom="1701" w:left="851" w:header="1701" w:footer="1276" w:gutter="1134"/>
          <w:cols w:space="708"/>
          <w:vAlign w:val="bottom"/>
          <w:titlePg/>
          <w:docGrid w:linePitch="360"/>
        </w:sectPr>
      </w:pPr>
    </w:p>
    <w:p w14:paraId="0DDE02C7" w14:textId="77777777" w:rsidR="00E76694" w:rsidRPr="00E76694" w:rsidRDefault="00F44C00" w:rsidP="007A00EC">
      <w:pPr>
        <w:pStyle w:val="ZPNadpisObsah"/>
      </w:pPr>
      <w:r>
        <w:lastRenderedPageBreak/>
        <w:t>Obsah</w:t>
      </w:r>
    </w:p>
    <w:p w14:paraId="2326B2A0" w14:textId="3DE6B3BB" w:rsidR="001F5C61" w:rsidRDefault="0022695D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\t "ZP: Hlavní nadpis;1;ZP: Podsekce;3;ZP: Hlavní nadpis -- přílohy;1;ZP: Sekce;2" </w:instrText>
      </w:r>
      <w:r>
        <w:fldChar w:fldCharType="separate"/>
      </w:r>
      <w:r w:rsidR="001F5C61">
        <w:t>1</w:t>
      </w:r>
      <w:r w:rsidR="001F5C61"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14:ligatures w14:val="standardContextual"/>
        </w:rPr>
        <w:tab/>
      </w:r>
      <w:r w:rsidR="001F5C61">
        <w:t>Požadavky</w:t>
      </w:r>
      <w:r w:rsidR="001F5C61">
        <w:tab/>
      </w:r>
      <w:r w:rsidR="001F5C61">
        <w:fldChar w:fldCharType="begin"/>
      </w:r>
      <w:r w:rsidR="001F5C61">
        <w:instrText xml:space="preserve"> PAGEREF _Toc150532960 \h </w:instrText>
      </w:r>
      <w:r w:rsidR="001F5C61">
        <w:fldChar w:fldCharType="separate"/>
      </w:r>
      <w:r w:rsidR="000F1C09">
        <w:t>5</w:t>
      </w:r>
      <w:r w:rsidR="001F5C61">
        <w:fldChar w:fldCharType="end"/>
      </w:r>
    </w:p>
    <w:p w14:paraId="1E9F5787" w14:textId="040DC41B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1.1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Popis aplikace</w:t>
      </w:r>
      <w:r>
        <w:tab/>
      </w:r>
      <w:r>
        <w:fldChar w:fldCharType="begin"/>
      </w:r>
      <w:r>
        <w:instrText xml:space="preserve"> PAGEREF _Toc150532961 \h </w:instrText>
      </w:r>
      <w:r>
        <w:fldChar w:fldCharType="separate"/>
      </w:r>
      <w:r w:rsidR="000F1C09">
        <w:t>5</w:t>
      </w:r>
      <w:r>
        <w:fldChar w:fldCharType="end"/>
      </w:r>
    </w:p>
    <w:p w14:paraId="61EDA0BF" w14:textId="7FA59939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1.2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Funkce aplikace</w:t>
      </w:r>
      <w:r>
        <w:tab/>
      </w:r>
      <w:r>
        <w:fldChar w:fldCharType="begin"/>
      </w:r>
      <w:r>
        <w:instrText xml:space="preserve"> PAGEREF _Toc150532962 \h </w:instrText>
      </w:r>
      <w:r>
        <w:fldChar w:fldCharType="separate"/>
      </w:r>
      <w:r w:rsidR="000F1C09">
        <w:t>5</w:t>
      </w:r>
      <w:r>
        <w:fldChar w:fldCharType="end"/>
      </w:r>
    </w:p>
    <w:p w14:paraId="743C9CE5" w14:textId="483F2AF5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1.3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Technické požadavky</w:t>
      </w:r>
      <w:r>
        <w:tab/>
      </w:r>
      <w:r>
        <w:fldChar w:fldCharType="begin"/>
      </w:r>
      <w:r>
        <w:instrText xml:space="preserve"> PAGEREF _Toc150532963 \h </w:instrText>
      </w:r>
      <w:r>
        <w:fldChar w:fldCharType="separate"/>
      </w:r>
      <w:r w:rsidR="000F1C09">
        <w:t>6</w:t>
      </w:r>
      <w:r>
        <w:fldChar w:fldCharType="end"/>
      </w:r>
    </w:p>
    <w:p w14:paraId="545BF167" w14:textId="0A4ACD15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1.4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Další požadavky</w:t>
      </w:r>
      <w:r>
        <w:tab/>
      </w:r>
      <w:r>
        <w:fldChar w:fldCharType="begin"/>
      </w:r>
      <w:r>
        <w:instrText xml:space="preserve"> PAGEREF _Toc150532964 \h </w:instrText>
      </w:r>
      <w:r>
        <w:fldChar w:fldCharType="separate"/>
      </w:r>
      <w:r w:rsidR="000F1C09">
        <w:t>6</w:t>
      </w:r>
      <w:r>
        <w:fldChar w:fldCharType="end"/>
      </w:r>
    </w:p>
    <w:p w14:paraId="6648F221" w14:textId="0BE8BE4D" w:rsidR="001F5C61" w:rsidRDefault="001F5C61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14:ligatures w14:val="standardContextual"/>
        </w:rPr>
      </w:pPr>
      <w:r>
        <w:t>2</w:t>
      </w:r>
      <w:r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14:ligatures w14:val="standardContextual"/>
        </w:rPr>
        <w:tab/>
      </w:r>
      <w:r>
        <w:t>Use case diagram</w:t>
      </w:r>
      <w:r>
        <w:tab/>
      </w:r>
      <w:r>
        <w:fldChar w:fldCharType="begin"/>
      </w:r>
      <w:r>
        <w:instrText xml:space="preserve"> PAGEREF _Toc150532965 \h </w:instrText>
      </w:r>
      <w:r>
        <w:fldChar w:fldCharType="separate"/>
      </w:r>
      <w:r w:rsidR="000F1C09">
        <w:t>7</w:t>
      </w:r>
      <w:r>
        <w:fldChar w:fldCharType="end"/>
      </w:r>
    </w:p>
    <w:p w14:paraId="177DC38B" w14:textId="7E140C64" w:rsidR="001F5C61" w:rsidRDefault="001F5C61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14:ligatures w14:val="standardContextual"/>
        </w:rPr>
      </w:pPr>
      <w:r>
        <w:t>3</w:t>
      </w:r>
      <w:r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14:ligatures w14:val="standardContextual"/>
        </w:rPr>
        <w:tab/>
      </w:r>
      <w:r>
        <w:t>Návrh struktury databáze</w:t>
      </w:r>
      <w:r>
        <w:tab/>
      </w:r>
      <w:r>
        <w:fldChar w:fldCharType="begin"/>
      </w:r>
      <w:r>
        <w:instrText xml:space="preserve"> PAGEREF _Toc150532966 \h </w:instrText>
      </w:r>
      <w:r>
        <w:fldChar w:fldCharType="separate"/>
      </w:r>
      <w:r w:rsidR="000F1C09">
        <w:t>8</w:t>
      </w:r>
      <w:r>
        <w:fldChar w:fldCharType="end"/>
      </w:r>
    </w:p>
    <w:p w14:paraId="4EC36005" w14:textId="5A58AAA2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3.1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Tabulka: USERS</w:t>
      </w:r>
      <w:r>
        <w:tab/>
      </w:r>
      <w:r>
        <w:fldChar w:fldCharType="begin"/>
      </w:r>
      <w:r>
        <w:instrText xml:space="preserve"> PAGEREF _Toc150532967 \h </w:instrText>
      </w:r>
      <w:r>
        <w:fldChar w:fldCharType="separate"/>
      </w:r>
      <w:r w:rsidR="000F1C09">
        <w:t>8</w:t>
      </w:r>
      <w:r>
        <w:fldChar w:fldCharType="end"/>
      </w:r>
    </w:p>
    <w:p w14:paraId="38478652" w14:textId="39C4E0F5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3.2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Tabulka: ROLES</w:t>
      </w:r>
      <w:r>
        <w:tab/>
      </w:r>
      <w:r>
        <w:fldChar w:fldCharType="begin"/>
      </w:r>
      <w:r>
        <w:instrText xml:space="preserve"> PAGEREF _Toc150532968 \h </w:instrText>
      </w:r>
      <w:r>
        <w:fldChar w:fldCharType="separate"/>
      </w:r>
      <w:r w:rsidR="000F1C09">
        <w:t>8</w:t>
      </w:r>
      <w:r>
        <w:fldChar w:fldCharType="end"/>
      </w:r>
    </w:p>
    <w:p w14:paraId="2AF8BDD9" w14:textId="2E17ADE8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3.3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Tabulka: DEPARTMENTS</w:t>
      </w:r>
      <w:r>
        <w:tab/>
      </w:r>
      <w:r>
        <w:fldChar w:fldCharType="begin"/>
      </w:r>
      <w:r>
        <w:instrText xml:space="preserve"> PAGEREF _Toc150532969 \h </w:instrText>
      </w:r>
      <w:r>
        <w:fldChar w:fldCharType="separate"/>
      </w:r>
      <w:r w:rsidR="000F1C09">
        <w:t>8</w:t>
      </w:r>
      <w:r>
        <w:fldChar w:fldCharType="end"/>
      </w:r>
    </w:p>
    <w:p w14:paraId="2398014E" w14:textId="4A38DC69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B86108">
        <w:rPr>
          <w:bCs/>
        </w:rPr>
        <w:t>3.4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Tabulka: VEHICLES</w:t>
      </w:r>
      <w:r>
        <w:tab/>
      </w:r>
      <w:r>
        <w:fldChar w:fldCharType="begin"/>
      </w:r>
      <w:r>
        <w:instrText xml:space="preserve"> PAGEREF _Toc150532970 \h </w:instrText>
      </w:r>
      <w:r>
        <w:fldChar w:fldCharType="separate"/>
      </w:r>
      <w:r w:rsidR="000F1C09">
        <w:t>8</w:t>
      </w:r>
      <w:r>
        <w:fldChar w:fldCharType="end"/>
      </w:r>
    </w:p>
    <w:p w14:paraId="1976CE27" w14:textId="15FA66C9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3.5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Tabulka: TECHNICAL_RECORDS</w:t>
      </w:r>
      <w:r>
        <w:tab/>
      </w:r>
      <w:r>
        <w:fldChar w:fldCharType="begin"/>
      </w:r>
      <w:r>
        <w:instrText xml:space="preserve"> PAGEREF _Toc150532971 \h </w:instrText>
      </w:r>
      <w:r>
        <w:fldChar w:fldCharType="separate"/>
      </w:r>
      <w:r w:rsidR="000F1C09">
        <w:t>8</w:t>
      </w:r>
      <w:r>
        <w:fldChar w:fldCharType="end"/>
      </w:r>
    </w:p>
    <w:p w14:paraId="7DCF6636" w14:textId="0E26EC4A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3.6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Tabulka: CALENDAR</w:t>
      </w:r>
      <w:r>
        <w:tab/>
      </w:r>
      <w:r>
        <w:fldChar w:fldCharType="begin"/>
      </w:r>
      <w:r>
        <w:instrText xml:space="preserve"> PAGEREF _Toc150532972 \h </w:instrText>
      </w:r>
      <w:r>
        <w:fldChar w:fldCharType="separate"/>
      </w:r>
      <w:r w:rsidR="000F1C09">
        <w:t>9</w:t>
      </w:r>
      <w:r>
        <w:fldChar w:fldCharType="end"/>
      </w:r>
    </w:p>
    <w:p w14:paraId="189120BA" w14:textId="677AC99C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3.7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Tabulka: STATE</w:t>
      </w:r>
      <w:r>
        <w:tab/>
      </w:r>
      <w:r>
        <w:fldChar w:fldCharType="begin"/>
      </w:r>
      <w:r>
        <w:instrText xml:space="preserve"> PAGEREF _Toc150532973 \h </w:instrText>
      </w:r>
      <w:r>
        <w:fldChar w:fldCharType="separate"/>
      </w:r>
      <w:r w:rsidR="000F1C09">
        <w:t>9</w:t>
      </w:r>
      <w:r>
        <w:fldChar w:fldCharType="end"/>
      </w:r>
    </w:p>
    <w:p w14:paraId="12A143D5" w14:textId="37197A96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3.8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Tabulka: SERVICE</w:t>
      </w:r>
      <w:r>
        <w:tab/>
      </w:r>
      <w:r>
        <w:fldChar w:fldCharType="begin"/>
      </w:r>
      <w:r>
        <w:instrText xml:space="preserve"> PAGEREF _Toc150532974 \h </w:instrText>
      </w:r>
      <w:r>
        <w:fldChar w:fldCharType="separate"/>
      </w:r>
      <w:r w:rsidR="000F1C09">
        <w:t>9</w:t>
      </w:r>
      <w:r>
        <w:fldChar w:fldCharType="end"/>
      </w:r>
    </w:p>
    <w:p w14:paraId="4FB40810" w14:textId="4D79DC8D" w:rsidR="001F5C61" w:rsidRDefault="001F5C61">
      <w:pPr>
        <w:pStyle w:val="TOC2"/>
      </w:pPr>
      <w:r>
        <w:t>3.9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Tabulka: EVENT_TYPE</w:t>
      </w:r>
      <w:r>
        <w:tab/>
      </w:r>
      <w:r>
        <w:fldChar w:fldCharType="begin"/>
      </w:r>
      <w:r>
        <w:instrText xml:space="preserve"> PAGEREF _Toc150532975 \h </w:instrText>
      </w:r>
      <w:r>
        <w:fldChar w:fldCharType="separate"/>
      </w:r>
      <w:r w:rsidR="000F1C09">
        <w:t>9</w:t>
      </w:r>
      <w:r>
        <w:fldChar w:fldCharType="end"/>
      </w:r>
    </w:p>
    <w:p w14:paraId="1EC56394" w14:textId="3C9AA247" w:rsidR="00DD71A3" w:rsidRDefault="00DD71A3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3.10   Tabulka: PASSWORDS..........................................................................................................9</w:t>
      </w:r>
    </w:p>
    <w:p w14:paraId="48A624CE" w14:textId="71B1E342" w:rsidR="001F5C61" w:rsidRDefault="001F5C61">
      <w:pPr>
        <w:pStyle w:val="TOC1"/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14:ligatures w14:val="standardContextual"/>
        </w:rPr>
      </w:pPr>
      <w:r>
        <w:t>4</w:t>
      </w:r>
      <w:r>
        <w:rPr>
          <w:rFonts w:asciiTheme="minorHAnsi" w:eastAsiaTheme="minorEastAsia" w:hAnsiTheme="minorHAnsi" w:cstheme="minorBidi"/>
          <w:b w:val="0"/>
          <w:bCs w:val="0"/>
          <w:kern w:val="2"/>
          <w:sz w:val="22"/>
          <w:szCs w:val="22"/>
          <w14:ligatures w14:val="standardContextual"/>
        </w:rPr>
        <w:tab/>
      </w:r>
      <w:r>
        <w:t>Drátěné modely stránek</w:t>
      </w:r>
      <w:r>
        <w:tab/>
      </w:r>
      <w:r>
        <w:fldChar w:fldCharType="begin"/>
      </w:r>
      <w:r>
        <w:instrText xml:space="preserve"> PAGEREF _Toc150532976 \h </w:instrText>
      </w:r>
      <w:r>
        <w:fldChar w:fldCharType="separate"/>
      </w:r>
      <w:r w:rsidR="000F1C09">
        <w:t>12</w:t>
      </w:r>
      <w:r>
        <w:fldChar w:fldCharType="end"/>
      </w:r>
    </w:p>
    <w:p w14:paraId="28DEC842" w14:textId="4C625DC5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4.1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Úvodní strana</w:t>
      </w:r>
      <w:r>
        <w:tab/>
      </w:r>
      <w:r>
        <w:fldChar w:fldCharType="begin"/>
      </w:r>
      <w:r>
        <w:instrText xml:space="preserve"> PAGEREF _Toc150532977 \h </w:instrText>
      </w:r>
      <w:r>
        <w:fldChar w:fldCharType="separate"/>
      </w:r>
      <w:r w:rsidR="000F1C09">
        <w:t>12</w:t>
      </w:r>
      <w:r>
        <w:fldChar w:fldCharType="end"/>
      </w:r>
    </w:p>
    <w:p w14:paraId="05B54227" w14:textId="40987745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4.2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Přihlašovací stránka</w:t>
      </w:r>
      <w:r>
        <w:tab/>
      </w:r>
      <w:r>
        <w:fldChar w:fldCharType="begin"/>
      </w:r>
      <w:r>
        <w:instrText xml:space="preserve"> PAGEREF _Toc150532978 \h </w:instrText>
      </w:r>
      <w:r>
        <w:fldChar w:fldCharType="separate"/>
      </w:r>
      <w:r w:rsidR="000F1C09">
        <w:t>13</w:t>
      </w:r>
      <w:r>
        <w:fldChar w:fldCharType="end"/>
      </w:r>
    </w:p>
    <w:p w14:paraId="15B79229" w14:textId="73BCBB6B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4.3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Registrace</w:t>
      </w:r>
      <w:r>
        <w:tab/>
      </w:r>
      <w:r>
        <w:fldChar w:fldCharType="begin"/>
      </w:r>
      <w:r>
        <w:instrText xml:space="preserve"> PAGEREF _Toc150532979 \h </w:instrText>
      </w:r>
      <w:r>
        <w:fldChar w:fldCharType="separate"/>
      </w:r>
      <w:r w:rsidR="000F1C09">
        <w:t>14</w:t>
      </w:r>
      <w:r>
        <w:fldChar w:fldCharType="end"/>
      </w:r>
    </w:p>
    <w:p w14:paraId="3E6EE704" w14:textId="7A80ED11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4.4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Profil uživatele</w:t>
      </w:r>
      <w:r>
        <w:tab/>
      </w:r>
      <w:r>
        <w:fldChar w:fldCharType="begin"/>
      </w:r>
      <w:r>
        <w:instrText xml:space="preserve"> PAGEREF _Toc150532980 \h </w:instrText>
      </w:r>
      <w:r>
        <w:fldChar w:fldCharType="separate"/>
      </w:r>
      <w:r w:rsidR="000F1C09">
        <w:t>15</w:t>
      </w:r>
      <w:r>
        <w:fldChar w:fldCharType="end"/>
      </w:r>
    </w:p>
    <w:p w14:paraId="3FA1602A" w14:textId="6C4F9381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4.5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Nový uživatel</w:t>
      </w:r>
      <w:r>
        <w:tab/>
      </w:r>
      <w:r>
        <w:fldChar w:fldCharType="begin"/>
      </w:r>
      <w:r>
        <w:instrText xml:space="preserve"> PAGEREF _Toc150532981 \h </w:instrText>
      </w:r>
      <w:r>
        <w:fldChar w:fldCharType="separate"/>
      </w:r>
      <w:r w:rsidR="000F1C09">
        <w:t>16</w:t>
      </w:r>
      <w:r>
        <w:fldChar w:fldCharType="end"/>
      </w:r>
    </w:p>
    <w:p w14:paraId="2CF311B0" w14:textId="34578495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4.6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Nová objednávka</w:t>
      </w:r>
      <w:r>
        <w:tab/>
      </w:r>
      <w:r>
        <w:fldChar w:fldCharType="begin"/>
      </w:r>
      <w:r>
        <w:instrText xml:space="preserve"> PAGEREF _Toc150532982 \h </w:instrText>
      </w:r>
      <w:r>
        <w:fldChar w:fldCharType="separate"/>
      </w:r>
      <w:r w:rsidR="000F1C09">
        <w:t>17</w:t>
      </w:r>
      <w:r>
        <w:fldChar w:fldCharType="end"/>
      </w:r>
    </w:p>
    <w:p w14:paraId="03FA4C08" w14:textId="60E617DC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4.7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Stav vozidla</w:t>
      </w:r>
      <w:r>
        <w:tab/>
      </w:r>
      <w:r>
        <w:fldChar w:fldCharType="begin"/>
      </w:r>
      <w:r>
        <w:instrText xml:space="preserve"> PAGEREF _Toc150532983 \h </w:instrText>
      </w:r>
      <w:r>
        <w:fldChar w:fldCharType="separate"/>
      </w:r>
      <w:r w:rsidR="000F1C09">
        <w:t>18</w:t>
      </w:r>
      <w:r>
        <w:fldChar w:fldCharType="end"/>
      </w:r>
    </w:p>
    <w:p w14:paraId="34438023" w14:textId="65D3D6DC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4.8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Stav vozidla po zvolení vozidla</w:t>
      </w:r>
      <w:r>
        <w:tab/>
      </w:r>
      <w:r>
        <w:fldChar w:fldCharType="begin"/>
      </w:r>
      <w:r>
        <w:instrText xml:space="preserve"> PAGEREF _Toc150532984 \h </w:instrText>
      </w:r>
      <w:r>
        <w:fldChar w:fldCharType="separate"/>
      </w:r>
      <w:r w:rsidR="000F1C09">
        <w:t>19</w:t>
      </w:r>
      <w:r>
        <w:fldChar w:fldCharType="end"/>
      </w:r>
    </w:p>
    <w:p w14:paraId="1C977F28" w14:textId="4FDA3BD0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4.9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Odvedená práce</w:t>
      </w:r>
      <w:r>
        <w:tab/>
      </w:r>
      <w:r>
        <w:fldChar w:fldCharType="begin"/>
      </w:r>
      <w:r>
        <w:instrText xml:space="preserve"> PAGEREF _Toc150532985 \h </w:instrText>
      </w:r>
      <w:r>
        <w:fldChar w:fldCharType="separate"/>
      </w:r>
      <w:r w:rsidR="000F1C09">
        <w:t>20</w:t>
      </w:r>
      <w:r>
        <w:fldChar w:fldCharType="end"/>
      </w:r>
    </w:p>
    <w:p w14:paraId="7AF5DD19" w14:textId="5A26896A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4.10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Stav vozidla – z pohledu zaměstnance</w:t>
      </w:r>
      <w:r>
        <w:tab/>
      </w:r>
      <w:r>
        <w:fldChar w:fldCharType="begin"/>
      </w:r>
      <w:r>
        <w:instrText xml:space="preserve"> PAGEREF _Toc150532986 \h </w:instrText>
      </w:r>
      <w:r>
        <w:fldChar w:fldCharType="separate"/>
      </w:r>
      <w:r w:rsidR="000F1C09">
        <w:t>21</w:t>
      </w:r>
      <w:r>
        <w:fldChar w:fldCharType="end"/>
      </w:r>
    </w:p>
    <w:p w14:paraId="452FF16E" w14:textId="2AD91C02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lastRenderedPageBreak/>
        <w:t>4.11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Přidat akci</w:t>
      </w:r>
      <w:r>
        <w:tab/>
      </w:r>
      <w:r>
        <w:fldChar w:fldCharType="begin"/>
      </w:r>
      <w:r>
        <w:instrText xml:space="preserve"> PAGEREF _Toc150532987 \h </w:instrText>
      </w:r>
      <w:r>
        <w:fldChar w:fldCharType="separate"/>
      </w:r>
      <w:r w:rsidR="000F1C09">
        <w:t>22</w:t>
      </w:r>
      <w:r>
        <w:fldChar w:fldCharType="end"/>
      </w:r>
    </w:p>
    <w:p w14:paraId="5B4DF1C9" w14:textId="334346C6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4.12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Moje oddělení</w:t>
      </w:r>
      <w:r>
        <w:tab/>
      </w:r>
      <w:r>
        <w:fldChar w:fldCharType="begin"/>
      </w:r>
      <w:r>
        <w:instrText xml:space="preserve"> PAGEREF _Toc150532988 \h </w:instrText>
      </w:r>
      <w:r>
        <w:fldChar w:fldCharType="separate"/>
      </w:r>
      <w:r w:rsidR="000F1C09">
        <w:t>23</w:t>
      </w:r>
      <w:r>
        <w:fldChar w:fldCharType="end"/>
      </w:r>
    </w:p>
    <w:p w14:paraId="58418A47" w14:textId="6BBB56AE" w:rsidR="001F5C61" w:rsidRDefault="001F5C61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4.13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Přidělení vozidla zaměstnanci</w:t>
      </w:r>
      <w:r>
        <w:tab/>
      </w:r>
      <w:r>
        <w:fldChar w:fldCharType="begin"/>
      </w:r>
      <w:r>
        <w:instrText xml:space="preserve"> PAGEREF _Toc150532989 \h </w:instrText>
      </w:r>
      <w:r>
        <w:fldChar w:fldCharType="separate"/>
      </w:r>
      <w:r w:rsidR="000F1C09">
        <w:t>24</w:t>
      </w:r>
      <w:r>
        <w:fldChar w:fldCharType="end"/>
      </w:r>
    </w:p>
    <w:p w14:paraId="6562B2F6" w14:textId="4FA1B020" w:rsidR="001F5C61" w:rsidRDefault="001F5C61">
      <w:pPr>
        <w:pStyle w:val="TOC2"/>
      </w:pPr>
      <w:r>
        <w:t>4.14</w:t>
      </w:r>
      <w:r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  <w:tab/>
      </w:r>
      <w:r>
        <w:t>Správa uživatelů</w:t>
      </w:r>
      <w:r>
        <w:tab/>
      </w:r>
      <w:r>
        <w:fldChar w:fldCharType="begin"/>
      </w:r>
      <w:r>
        <w:instrText xml:space="preserve"> PAGEREF _Toc150532990 \h </w:instrText>
      </w:r>
      <w:r>
        <w:fldChar w:fldCharType="separate"/>
      </w:r>
      <w:r w:rsidR="000F1C09">
        <w:t>25</w:t>
      </w:r>
      <w:r>
        <w:fldChar w:fldCharType="end"/>
      </w:r>
    </w:p>
    <w:p w14:paraId="5DBC3412" w14:textId="77777777" w:rsidR="000F1C09" w:rsidRDefault="000F1C09">
      <w:pPr>
        <w:pStyle w:val="TOC2"/>
      </w:pPr>
      <w:r>
        <w:t>5 Popis implementace</w:t>
      </w:r>
    </w:p>
    <w:p w14:paraId="1AA15D0D" w14:textId="288C9F47" w:rsidR="000F1C09" w:rsidRDefault="000F1C09">
      <w:pPr>
        <w:pStyle w:val="TOC2"/>
      </w:pPr>
      <w:r>
        <w:t>6 Stránky aplikace</w:t>
      </w:r>
    </w:p>
    <w:p w14:paraId="578BE20A" w14:textId="77D2FEC1" w:rsidR="000F1C09" w:rsidRDefault="000F1C09">
      <w:pPr>
        <w:pStyle w:val="TOC2"/>
      </w:pPr>
      <w:r>
        <w:t xml:space="preserve">6.1 úvodní stránka </w:t>
      </w:r>
    </w:p>
    <w:p w14:paraId="64CBAF6B" w14:textId="5594F172" w:rsidR="000F1C09" w:rsidRDefault="000F1C09">
      <w:pPr>
        <w:pStyle w:val="TOC2"/>
      </w:pPr>
      <w:r>
        <w:t>6.2 služby</w:t>
      </w:r>
    </w:p>
    <w:p w14:paraId="1F63F41D" w14:textId="280B32A0" w:rsidR="000F1C09" w:rsidRDefault="000F1C09">
      <w:pPr>
        <w:pStyle w:val="TOC2"/>
      </w:pPr>
      <w:r>
        <w:t>6.3 kontaky</w:t>
      </w:r>
    </w:p>
    <w:p w14:paraId="3C22E6BA" w14:textId="61B5804C" w:rsidR="000F1C09" w:rsidRDefault="000F1C09">
      <w:pPr>
        <w:pStyle w:val="TOC2"/>
      </w:pPr>
      <w:r>
        <w:t>6.4 přihlášení</w:t>
      </w:r>
    </w:p>
    <w:p w14:paraId="6E25B0C5" w14:textId="1EB27AD2" w:rsidR="000F1C09" w:rsidRDefault="000F1C09">
      <w:pPr>
        <w:pStyle w:val="TOC2"/>
      </w:pPr>
      <w:r>
        <w:t>6.5 registrace</w:t>
      </w:r>
    </w:p>
    <w:p w14:paraId="1314D4BF" w14:textId="44B405D7" w:rsidR="000F1C09" w:rsidRDefault="000F1C09">
      <w:pPr>
        <w:pStyle w:val="TOC2"/>
      </w:pPr>
      <w:r>
        <w:t>6.6 můj prfil - zákazník</w:t>
      </w:r>
    </w:p>
    <w:p w14:paraId="1D652D75" w14:textId="5D0FB0DF" w:rsidR="000F1C09" w:rsidRDefault="000F1C09">
      <w:pPr>
        <w:pStyle w:val="TOC2"/>
      </w:pPr>
      <w:r>
        <w:t>6.7 můj profil technik</w:t>
      </w:r>
    </w:p>
    <w:p w14:paraId="2D897F4E" w14:textId="552F51BB" w:rsidR="000F1C09" w:rsidRDefault="000F1C09">
      <w:pPr>
        <w:pStyle w:val="TOC2"/>
      </w:pPr>
      <w:r>
        <w:t>6.8 můj profil - manažer</w:t>
      </w:r>
    </w:p>
    <w:p w14:paraId="1E3381A8" w14:textId="3F5E6D24" w:rsidR="000F1C09" w:rsidRDefault="000F1C09">
      <w:pPr>
        <w:pStyle w:val="TOC2"/>
      </w:pPr>
      <w:r>
        <w:t>6.9 můj profil - admin</w:t>
      </w:r>
    </w:p>
    <w:p w14:paraId="045A988B" w14:textId="51835698" w:rsidR="000F1C09" w:rsidRDefault="000F1C09">
      <w:pPr>
        <w:pStyle w:val="TOC2"/>
      </w:pPr>
      <w:r>
        <w:t>6.10 technik - moje práce</w:t>
      </w:r>
    </w:p>
    <w:p w14:paraId="198F2895" w14:textId="19215E80" w:rsidR="000F1C09" w:rsidRDefault="000F1C09">
      <w:pPr>
        <w:pStyle w:val="TOC2"/>
      </w:pPr>
      <w:r>
        <w:t>6.11 admin - správa uživatelů</w:t>
      </w:r>
    </w:p>
    <w:p w14:paraId="6380EBE7" w14:textId="29BF5625" w:rsidR="000F1C09" w:rsidRDefault="000F1C09">
      <w:pPr>
        <w:pStyle w:val="TOC2"/>
      </w:pPr>
      <w:r>
        <w:t>6.12 zákazník - stav vozidla</w:t>
      </w:r>
    </w:p>
    <w:p w14:paraId="146960F0" w14:textId="04B5502C" w:rsidR="000F1C09" w:rsidRDefault="000F1C09">
      <w:pPr>
        <w:pStyle w:val="TOC2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>
        <w:t>6.13 zákazník - nová objednávka</w:t>
      </w:r>
    </w:p>
    <w:p w14:paraId="69E21D98" w14:textId="31E438EB" w:rsidR="00521AA8" w:rsidRDefault="0022695D" w:rsidP="000F1C09">
      <w:pPr>
        <w:pStyle w:val="ZPZanadpisem"/>
        <w:sectPr w:rsidR="00521AA8" w:rsidSect="00103D98">
          <w:headerReference w:type="even" r:id="rId12"/>
          <w:headerReference w:type="default" r:id="rId13"/>
          <w:pgSz w:w="11906" w:h="16838" w:code="9"/>
          <w:pgMar w:top="1418" w:right="1418" w:bottom="2268" w:left="851" w:header="1276" w:footer="1276" w:gutter="1134"/>
          <w:cols w:space="708"/>
          <w:docGrid w:linePitch="360"/>
        </w:sectPr>
      </w:pPr>
      <w:r>
        <w:rPr>
          <w:noProof/>
        </w:rPr>
        <w:fldChar w:fldCharType="end"/>
      </w:r>
      <w:bookmarkStart w:id="0" w:name="_Toc226979225"/>
      <w:bookmarkStart w:id="1" w:name="_Toc226980105"/>
      <w:bookmarkStart w:id="2" w:name="_Toc227030960"/>
    </w:p>
    <w:p w14:paraId="335CEAD5" w14:textId="2581FA52" w:rsidR="00A86412" w:rsidRDefault="00A86412" w:rsidP="00A86412">
      <w:pPr>
        <w:pStyle w:val="ZPHlavnnadpis"/>
      </w:pPr>
      <w:bookmarkStart w:id="3" w:name="_Toc150532960"/>
      <w:bookmarkEnd w:id="0"/>
      <w:bookmarkEnd w:id="1"/>
      <w:bookmarkEnd w:id="2"/>
      <w:r>
        <w:lastRenderedPageBreak/>
        <w:t>Požadavky</w:t>
      </w:r>
      <w:bookmarkEnd w:id="3"/>
    </w:p>
    <w:p w14:paraId="05767D7A" w14:textId="6FAC4931" w:rsidR="00C7011C" w:rsidRDefault="00C7011C" w:rsidP="00C7011C">
      <w:pPr>
        <w:pStyle w:val="ZPSekce"/>
      </w:pPr>
      <w:bookmarkStart w:id="4" w:name="_Toc150532961"/>
      <w:r>
        <w:t>Popis aplikace</w:t>
      </w:r>
      <w:bookmarkEnd w:id="4"/>
    </w:p>
    <w:p w14:paraId="392DC6A2" w14:textId="2067E6B6" w:rsidR="00C7011C" w:rsidRDefault="00C7011C" w:rsidP="00C7011C">
      <w:pPr>
        <w:pStyle w:val="ZPBntext"/>
      </w:pPr>
      <w:r>
        <w:t>Komplexní webová aplikace pro firmu zabývající se technickou kontrolou vozidel, prováděním servisu a likvidací starých vraků. Aplikace bude sloužit ke správě a organizaci všech aspektů spojených s těmito činnostmi.</w:t>
      </w:r>
    </w:p>
    <w:p w14:paraId="07C7C725" w14:textId="77777777" w:rsidR="00C7011C" w:rsidRPr="00C7011C" w:rsidRDefault="00C7011C" w:rsidP="00C7011C">
      <w:pPr>
        <w:pStyle w:val="ZPBntext"/>
      </w:pPr>
    </w:p>
    <w:p w14:paraId="6C3988FB" w14:textId="35704A71" w:rsidR="001956C7" w:rsidRDefault="001956C7" w:rsidP="00C7011C">
      <w:pPr>
        <w:pStyle w:val="ZPSekce"/>
      </w:pPr>
      <w:bookmarkStart w:id="5" w:name="_Toc150532962"/>
      <w:r>
        <w:t>Funkce aplikace</w:t>
      </w:r>
      <w:bookmarkEnd w:id="5"/>
    </w:p>
    <w:p w14:paraId="262E95A4" w14:textId="77777777" w:rsidR="001956C7" w:rsidRDefault="001956C7" w:rsidP="001956C7">
      <w:pPr>
        <w:pStyle w:val="ZPZklad"/>
        <w:numPr>
          <w:ilvl w:val="0"/>
          <w:numId w:val="23"/>
        </w:numPr>
      </w:pPr>
      <w:r>
        <w:t>Uživatelská správa:</w:t>
      </w:r>
    </w:p>
    <w:p w14:paraId="6541B3AF" w14:textId="6BDD5C66" w:rsidR="001956C7" w:rsidRDefault="001956C7" w:rsidP="001956C7">
      <w:pPr>
        <w:pStyle w:val="ZPZklad"/>
        <w:numPr>
          <w:ilvl w:val="1"/>
          <w:numId w:val="23"/>
        </w:numPr>
      </w:pPr>
      <w:r>
        <w:t>Administrátor: Má plný přístup ke všem funkcím aplikace, včetně</w:t>
      </w:r>
    </w:p>
    <w:p w14:paraId="3CC77BFB" w14:textId="77777777" w:rsidR="001956C7" w:rsidRDefault="001956C7" w:rsidP="001956C7">
      <w:pPr>
        <w:pStyle w:val="ZPZklad"/>
        <w:ind w:left="785" w:firstLine="709"/>
      </w:pPr>
      <w:r>
        <w:t>správy uživatelů, rolí a jejich oprávnění.</w:t>
      </w:r>
    </w:p>
    <w:p w14:paraId="54C31BD5" w14:textId="0B00E7C1" w:rsidR="001956C7" w:rsidRDefault="001956C7" w:rsidP="001956C7">
      <w:pPr>
        <w:pStyle w:val="ZPZklad"/>
        <w:numPr>
          <w:ilvl w:val="1"/>
          <w:numId w:val="23"/>
        </w:numPr>
      </w:pPr>
      <w:r>
        <w:t>Manažeři oddělení: Mají přístup k relevantním oddělením</w:t>
      </w:r>
    </w:p>
    <w:p w14:paraId="5C0FA35A" w14:textId="77777777" w:rsidR="001956C7" w:rsidRDefault="001956C7" w:rsidP="001956C7">
      <w:pPr>
        <w:pStyle w:val="ZPZklad"/>
        <w:ind w:left="785" w:firstLine="709"/>
      </w:pPr>
      <w:r>
        <w:t>(technická kontrola, servis, likvidace) a mohou spravovat záznamy,</w:t>
      </w:r>
    </w:p>
    <w:p w14:paraId="5EFA9FE4" w14:textId="77777777" w:rsidR="001956C7" w:rsidRDefault="001956C7" w:rsidP="001956C7">
      <w:pPr>
        <w:pStyle w:val="ZPZklad"/>
        <w:ind w:left="785" w:firstLine="709"/>
      </w:pPr>
      <w:r>
        <w:t>plány a zdroje přiřazené k těmto oddělením.</w:t>
      </w:r>
    </w:p>
    <w:p w14:paraId="4FD4D2C2" w14:textId="3D8DD65A" w:rsidR="001956C7" w:rsidRDefault="001956C7" w:rsidP="001956C7">
      <w:pPr>
        <w:pStyle w:val="ZPZklad"/>
        <w:numPr>
          <w:ilvl w:val="1"/>
          <w:numId w:val="23"/>
        </w:numPr>
      </w:pPr>
      <w:r>
        <w:t>Technici: Mohou zaznamenávat výsledky technické kontroly a</w:t>
      </w:r>
    </w:p>
    <w:p w14:paraId="32A629A7" w14:textId="77777777" w:rsidR="001956C7" w:rsidRDefault="001956C7" w:rsidP="001956C7">
      <w:pPr>
        <w:pStyle w:val="ZPZklad"/>
        <w:ind w:left="785" w:firstLine="709"/>
      </w:pPr>
      <w:r>
        <w:t>provedené servisní práce, a to pouze pro vozidla, která jsou jim</w:t>
      </w:r>
    </w:p>
    <w:p w14:paraId="4C1FB54F" w14:textId="77777777" w:rsidR="001956C7" w:rsidRDefault="001956C7" w:rsidP="001956C7">
      <w:pPr>
        <w:pStyle w:val="ZPZklad"/>
        <w:ind w:left="785" w:firstLine="709"/>
      </w:pPr>
      <w:r>
        <w:t>přiřazena.</w:t>
      </w:r>
    </w:p>
    <w:p w14:paraId="1F6217F4" w14:textId="0835BEF0" w:rsidR="001956C7" w:rsidRDefault="001956C7" w:rsidP="001956C7">
      <w:pPr>
        <w:pStyle w:val="ZPZklad"/>
        <w:numPr>
          <w:ilvl w:val="1"/>
          <w:numId w:val="23"/>
        </w:numPr>
      </w:pPr>
      <w:r>
        <w:t>Zákazníci: Mají možnost sledovat stav svých vozidel, plánovat</w:t>
      </w:r>
    </w:p>
    <w:p w14:paraId="113DA0EB" w14:textId="77777777" w:rsidR="001956C7" w:rsidRDefault="001956C7" w:rsidP="001956C7">
      <w:pPr>
        <w:pStyle w:val="ZPZklad"/>
        <w:ind w:left="785" w:firstLine="709"/>
      </w:pPr>
      <w:r>
        <w:t>termíny technických kontrol a servisu.</w:t>
      </w:r>
    </w:p>
    <w:p w14:paraId="04531078" w14:textId="7CB3DC4C" w:rsidR="001956C7" w:rsidRDefault="001956C7" w:rsidP="001956C7">
      <w:pPr>
        <w:pStyle w:val="ZPZklad"/>
        <w:numPr>
          <w:ilvl w:val="0"/>
          <w:numId w:val="23"/>
        </w:numPr>
      </w:pPr>
      <w:r>
        <w:t>Správa vozidel:</w:t>
      </w:r>
    </w:p>
    <w:p w14:paraId="01AB8ECF" w14:textId="150FF0F1" w:rsidR="001956C7" w:rsidRDefault="001956C7" w:rsidP="001956C7">
      <w:pPr>
        <w:pStyle w:val="ZPZklad"/>
        <w:numPr>
          <w:ilvl w:val="1"/>
          <w:numId w:val="23"/>
        </w:numPr>
      </w:pPr>
      <w:r>
        <w:t>Možnost přidávání, úpravy a mazání záznamů o vozidlech.</w:t>
      </w:r>
    </w:p>
    <w:p w14:paraId="2D924C0E" w14:textId="575284A2" w:rsidR="001956C7" w:rsidRDefault="001956C7" w:rsidP="001956C7">
      <w:pPr>
        <w:pStyle w:val="ZPZklad"/>
        <w:numPr>
          <w:ilvl w:val="1"/>
          <w:numId w:val="23"/>
        </w:numPr>
      </w:pPr>
      <w:r>
        <w:t>Sledování historie technických kontrol, servisu a likvidace pro</w:t>
      </w:r>
    </w:p>
    <w:p w14:paraId="1CC7727F" w14:textId="77777777" w:rsidR="001956C7" w:rsidRDefault="001956C7" w:rsidP="001956C7">
      <w:pPr>
        <w:pStyle w:val="ZPZklad"/>
        <w:ind w:left="785" w:firstLine="709"/>
      </w:pPr>
      <w:r>
        <w:t>každé vozidlo.</w:t>
      </w:r>
    </w:p>
    <w:p w14:paraId="3760E24B" w14:textId="77777777" w:rsidR="001956C7" w:rsidRDefault="001956C7" w:rsidP="001956C7">
      <w:pPr>
        <w:pStyle w:val="ZPZklad"/>
        <w:numPr>
          <w:ilvl w:val="0"/>
          <w:numId w:val="23"/>
        </w:numPr>
      </w:pPr>
      <w:r>
        <w:t>Plánování a kalendář:</w:t>
      </w:r>
    </w:p>
    <w:p w14:paraId="63A588FB" w14:textId="77777777" w:rsidR="001956C7" w:rsidRDefault="001956C7" w:rsidP="00397386">
      <w:pPr>
        <w:pStyle w:val="ZPZklad"/>
        <w:numPr>
          <w:ilvl w:val="1"/>
          <w:numId w:val="23"/>
        </w:numPr>
      </w:pPr>
      <w:r>
        <w:t>Plánování termínů technických kontrol a servisu.</w:t>
      </w:r>
    </w:p>
    <w:p w14:paraId="6D01AF74" w14:textId="25AC7231" w:rsidR="001956C7" w:rsidRDefault="001956C7" w:rsidP="001956C7">
      <w:pPr>
        <w:pStyle w:val="ZPZklad"/>
        <w:numPr>
          <w:ilvl w:val="1"/>
          <w:numId w:val="23"/>
        </w:numPr>
      </w:pPr>
      <w:r>
        <w:t>Přehled kalendáře s možností filtrování podle oddělení, techniků a</w:t>
      </w:r>
    </w:p>
    <w:p w14:paraId="74B4DFB0" w14:textId="77777777" w:rsidR="001956C7" w:rsidRDefault="001956C7" w:rsidP="001956C7">
      <w:pPr>
        <w:pStyle w:val="ZPZklad"/>
        <w:ind w:left="785" w:firstLine="709"/>
      </w:pPr>
      <w:r>
        <w:t>vozidel.</w:t>
      </w:r>
    </w:p>
    <w:p w14:paraId="59F6482A" w14:textId="2F6CD16D" w:rsidR="001956C7" w:rsidRDefault="001956C7" w:rsidP="001956C7">
      <w:pPr>
        <w:pStyle w:val="ZPZklad"/>
        <w:numPr>
          <w:ilvl w:val="0"/>
          <w:numId w:val="27"/>
        </w:numPr>
      </w:pPr>
      <w:r>
        <w:t>Sledování stavu:</w:t>
      </w:r>
    </w:p>
    <w:p w14:paraId="21395D45" w14:textId="77777777" w:rsidR="004E7650" w:rsidRDefault="001956C7" w:rsidP="00F1228A">
      <w:pPr>
        <w:pStyle w:val="ZPZklad"/>
        <w:numPr>
          <w:ilvl w:val="1"/>
          <w:numId w:val="27"/>
        </w:numPr>
      </w:pPr>
      <w:r>
        <w:t>Sledování aktuálního stavu technických kontrol a servisních prací.</w:t>
      </w:r>
    </w:p>
    <w:p w14:paraId="7853EF5E" w14:textId="48E556A2" w:rsidR="001956C7" w:rsidRDefault="001956C7" w:rsidP="00F1228A">
      <w:pPr>
        <w:pStyle w:val="ZPZklad"/>
        <w:numPr>
          <w:ilvl w:val="1"/>
          <w:numId w:val="27"/>
        </w:numPr>
      </w:pPr>
      <w:r>
        <w:t>Notifikace pro techniky, manažery a zákazníky ohledně blížících se</w:t>
      </w:r>
    </w:p>
    <w:p w14:paraId="4712EC33" w14:textId="77777777" w:rsidR="001956C7" w:rsidRDefault="001956C7" w:rsidP="004E7650">
      <w:pPr>
        <w:pStyle w:val="ZPZklad"/>
        <w:ind w:left="731" w:firstLine="709"/>
      </w:pPr>
      <w:r>
        <w:t>termínů a splnění prací (stačí zobrazení po přihlášení v aplikaci,</w:t>
      </w:r>
    </w:p>
    <w:p w14:paraId="42F17D0A" w14:textId="77777777" w:rsidR="004E7650" w:rsidRDefault="001956C7" w:rsidP="004E7650">
      <w:pPr>
        <w:pStyle w:val="ZPZklad"/>
        <w:ind w:left="731" w:firstLine="709"/>
      </w:pPr>
      <w:r>
        <w:t>není třeba push notifikace)</w:t>
      </w:r>
    </w:p>
    <w:p w14:paraId="6733280E" w14:textId="77777777" w:rsidR="004E7650" w:rsidRDefault="001956C7" w:rsidP="001956C7">
      <w:pPr>
        <w:pStyle w:val="ZPZklad"/>
        <w:numPr>
          <w:ilvl w:val="0"/>
          <w:numId w:val="27"/>
        </w:numPr>
      </w:pPr>
      <w:r>
        <w:t>Zprávy a statistiky:</w:t>
      </w:r>
    </w:p>
    <w:p w14:paraId="78A26BF3" w14:textId="666C6387" w:rsidR="001956C7" w:rsidRDefault="001956C7" w:rsidP="004E7650">
      <w:pPr>
        <w:pStyle w:val="ZPZklad"/>
        <w:numPr>
          <w:ilvl w:val="1"/>
          <w:numId w:val="27"/>
        </w:numPr>
      </w:pPr>
      <w:r>
        <w:t>Generování zpráv a statistik týkajících se technických kontrol,</w:t>
      </w:r>
    </w:p>
    <w:p w14:paraId="6C6A631F" w14:textId="77777777" w:rsidR="004E7650" w:rsidRDefault="001956C7" w:rsidP="004E7650">
      <w:pPr>
        <w:pStyle w:val="ZPZklad"/>
        <w:ind w:left="1440"/>
      </w:pPr>
      <w:r>
        <w:t>servisu a likvidace.</w:t>
      </w:r>
    </w:p>
    <w:p w14:paraId="33A2EBDD" w14:textId="7D66D0EF" w:rsidR="00A86412" w:rsidRDefault="001956C7" w:rsidP="004E7650">
      <w:pPr>
        <w:pStyle w:val="ZPZklad"/>
        <w:numPr>
          <w:ilvl w:val="1"/>
          <w:numId w:val="27"/>
        </w:numPr>
      </w:pPr>
      <w:r>
        <w:t>Vytváření přehledných vizualizací pro manažery.</w:t>
      </w:r>
    </w:p>
    <w:p w14:paraId="6D4EFF6B" w14:textId="77777777" w:rsidR="00C7011C" w:rsidRDefault="00C7011C" w:rsidP="00C7011C">
      <w:pPr>
        <w:pStyle w:val="ZPBntext"/>
      </w:pPr>
    </w:p>
    <w:p w14:paraId="6199D1F3" w14:textId="21BC3195" w:rsidR="00C7011C" w:rsidRDefault="00C7011C" w:rsidP="00C7011C">
      <w:pPr>
        <w:pStyle w:val="ZPSekce"/>
      </w:pPr>
      <w:bookmarkStart w:id="6" w:name="_Toc150532963"/>
      <w:r>
        <w:lastRenderedPageBreak/>
        <w:t>Technické požadavky</w:t>
      </w:r>
      <w:bookmarkEnd w:id="6"/>
    </w:p>
    <w:p w14:paraId="2144547E" w14:textId="77777777" w:rsidR="00C7011C" w:rsidRDefault="00C7011C" w:rsidP="00C7011C">
      <w:pPr>
        <w:pStyle w:val="ZPBntext"/>
        <w:numPr>
          <w:ilvl w:val="0"/>
          <w:numId w:val="27"/>
        </w:numPr>
      </w:pPr>
      <w:r>
        <w:t>Aplikace bude vyvíjena jako webová aplikace s responzivním designem, aby byla použitelná na různých zařízeních.</w:t>
      </w:r>
    </w:p>
    <w:p w14:paraId="6B80110A" w14:textId="73979B86" w:rsidR="00C7011C" w:rsidRDefault="00C7011C" w:rsidP="00C7011C">
      <w:pPr>
        <w:pStyle w:val="ZPBntext"/>
        <w:numPr>
          <w:ilvl w:val="0"/>
          <w:numId w:val="27"/>
        </w:numPr>
      </w:pPr>
      <w:r>
        <w:t>Pro vývoj aplikace bude použit moderní webový framework s databázovým systémem pro ukládání dat.</w:t>
      </w:r>
    </w:p>
    <w:p w14:paraId="18768EB7" w14:textId="304F55B8" w:rsidR="00C7011C" w:rsidRDefault="00C7011C" w:rsidP="00C7011C">
      <w:pPr>
        <w:pStyle w:val="ZPBntext"/>
        <w:numPr>
          <w:ilvl w:val="0"/>
          <w:numId w:val="27"/>
        </w:numPr>
      </w:pPr>
      <w:r>
        <w:t>Bezpečnostní opatření budou zahrnovat ověřování uživatelů, jejich rolí a kontrolu vstupních dat.</w:t>
      </w:r>
    </w:p>
    <w:p w14:paraId="774A20F9" w14:textId="482A758F" w:rsidR="00C7011C" w:rsidRDefault="00C7011C" w:rsidP="00C7011C">
      <w:pPr>
        <w:pStyle w:val="ZPSekce"/>
      </w:pPr>
      <w:bookmarkStart w:id="7" w:name="_Toc150532964"/>
      <w:r>
        <w:t>Další požadavky</w:t>
      </w:r>
      <w:bookmarkEnd w:id="7"/>
    </w:p>
    <w:p w14:paraId="0A2AFEA9" w14:textId="6066BBC6" w:rsidR="00C7011C" w:rsidRDefault="00C7011C" w:rsidP="00C7011C">
      <w:pPr>
        <w:pStyle w:val="ZPBntext"/>
        <w:numPr>
          <w:ilvl w:val="0"/>
          <w:numId w:val="29"/>
        </w:numPr>
      </w:pPr>
      <w:r>
        <w:t>Aplikace bude intuitivní a snadno použitelná pro uživatele různých technických úrovní.</w:t>
      </w:r>
    </w:p>
    <w:p w14:paraId="27F664B5" w14:textId="71075ECE" w:rsidR="00C7011C" w:rsidRDefault="00C7011C" w:rsidP="00C7011C">
      <w:pPr>
        <w:pStyle w:val="ZPBntext"/>
        <w:numPr>
          <w:ilvl w:val="0"/>
          <w:numId w:val="29"/>
        </w:numPr>
      </w:pPr>
      <w:r>
        <w:t>Bude zajištěno, že různé role uživatelů budou mít přístup pouze k funkcím a datům, které jsou relevantní pro jejich práci.</w:t>
      </w:r>
    </w:p>
    <w:p w14:paraId="1876F8B2" w14:textId="108E4F04" w:rsidR="00C7011C" w:rsidRPr="00C7011C" w:rsidRDefault="00C7011C" w:rsidP="00C7011C">
      <w:pPr>
        <w:pStyle w:val="ZPBntext"/>
        <w:numPr>
          <w:ilvl w:val="0"/>
          <w:numId w:val="29"/>
        </w:numPr>
      </w:pPr>
      <w:r>
        <w:t>Aplikace bude podporovat multi-language lokalizaci, aby bylo možné ji používat v různých regionech</w:t>
      </w:r>
    </w:p>
    <w:p w14:paraId="480BD8D5" w14:textId="41C67B70" w:rsidR="00796B68" w:rsidRDefault="00A86412" w:rsidP="00A86412">
      <w:pPr>
        <w:pStyle w:val="ZPHlavnnadpis"/>
      </w:pPr>
      <w:bookmarkStart w:id="8" w:name="_Toc150532965"/>
      <w:r>
        <w:lastRenderedPageBreak/>
        <w:t>Use case diagram</w:t>
      </w:r>
      <w:bookmarkEnd w:id="8"/>
    </w:p>
    <w:p w14:paraId="2D806E26" w14:textId="212E74C1" w:rsidR="00A86412" w:rsidRDefault="00D432EB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6E000086" wp14:editId="2E7E9252">
            <wp:extent cx="5399405" cy="417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F8EB" w14:textId="3A1F3E00" w:rsidR="00A86412" w:rsidRDefault="00A86412" w:rsidP="00A86412">
      <w:pPr>
        <w:pStyle w:val="ZPHlavnnadpis"/>
      </w:pPr>
      <w:bookmarkStart w:id="9" w:name="_Toc150532966"/>
      <w:r>
        <w:lastRenderedPageBreak/>
        <w:t>Návrh struktury databáze</w:t>
      </w:r>
      <w:bookmarkEnd w:id="9"/>
    </w:p>
    <w:p w14:paraId="06BB8F73" w14:textId="5A24BE0A" w:rsidR="00C52DB1" w:rsidRPr="00C52DB1" w:rsidRDefault="00C52DB1" w:rsidP="00C7011C">
      <w:pPr>
        <w:pStyle w:val="ZPSekce"/>
      </w:pPr>
      <w:bookmarkStart w:id="10" w:name="_Toc150532967"/>
      <w:r w:rsidRPr="00C52DB1">
        <w:t xml:space="preserve">Tabulka: </w:t>
      </w:r>
      <w:r w:rsidR="00D432EB">
        <w:t>USERS</w:t>
      </w:r>
      <w:bookmarkEnd w:id="10"/>
    </w:p>
    <w:p w14:paraId="647AD7D6" w14:textId="77777777" w:rsidR="00C52DB1" w:rsidRPr="00D432EB" w:rsidRDefault="00C52DB1" w:rsidP="00C52DB1">
      <w:pPr>
        <w:pStyle w:val="ListParagraph"/>
        <w:numPr>
          <w:ilvl w:val="0"/>
          <w:numId w:val="18"/>
        </w:numPr>
      </w:pPr>
      <w:r w:rsidRPr="00D432EB">
        <w:t>user_id (INT, Primární klíč): Identifikátor uživatele.</w:t>
      </w:r>
    </w:p>
    <w:p w14:paraId="57B71B43" w14:textId="447C27C1" w:rsidR="00C52DB1" w:rsidRPr="00D432EB" w:rsidRDefault="00C05B49" w:rsidP="00C52DB1">
      <w:pPr>
        <w:pStyle w:val="ListParagraph"/>
        <w:numPr>
          <w:ilvl w:val="0"/>
          <w:numId w:val="18"/>
        </w:numPr>
      </w:pPr>
      <w:r w:rsidRPr="00D432EB">
        <w:t>name</w:t>
      </w:r>
      <w:r w:rsidR="00C52DB1" w:rsidRPr="00D432EB">
        <w:t xml:space="preserve"> (VARCHAR(50)): Uživatelské jméno.</w:t>
      </w:r>
    </w:p>
    <w:p w14:paraId="0C950921" w14:textId="5319B36F" w:rsidR="00C05B49" w:rsidRPr="00D432EB" w:rsidRDefault="00D432EB" w:rsidP="00C52DB1">
      <w:pPr>
        <w:pStyle w:val="ListParagraph"/>
        <w:numPr>
          <w:ilvl w:val="0"/>
          <w:numId w:val="18"/>
        </w:numPr>
      </w:pPr>
      <w:r w:rsidRPr="00D432EB">
        <w:t>s</w:t>
      </w:r>
      <w:r w:rsidR="00C05B49" w:rsidRPr="00D432EB">
        <w:t>urname (VARCHAR(50)): Uživatelské přijmení.</w:t>
      </w:r>
    </w:p>
    <w:p w14:paraId="269DB01C" w14:textId="50BC376B" w:rsidR="00C52DB1" w:rsidRPr="00D432EB" w:rsidRDefault="00693188" w:rsidP="00693188">
      <w:pPr>
        <w:pStyle w:val="ListParagraph"/>
        <w:numPr>
          <w:ilvl w:val="0"/>
          <w:numId w:val="15"/>
        </w:numPr>
      </w:pPr>
      <w:r>
        <w:t>department_id</w:t>
      </w:r>
      <w:r w:rsidRPr="00693188">
        <w:t xml:space="preserve"> </w:t>
      </w:r>
      <w:r>
        <w:t>(</w:t>
      </w:r>
      <w:r w:rsidRPr="00D432EB">
        <w:t xml:space="preserve">INT, Cizí klíč na tabulku </w:t>
      </w:r>
      <w:r>
        <w:t>departments</w:t>
      </w:r>
      <w:r w:rsidRPr="00D432EB">
        <w:t xml:space="preserve">): Identifikátor </w:t>
      </w:r>
      <w:r>
        <w:t>oddělení</w:t>
      </w:r>
      <w:r w:rsidRPr="00D432EB">
        <w:t xml:space="preserve">, </w:t>
      </w:r>
      <w:r>
        <w:t>na kterém zaměstnanec pracuje</w:t>
      </w:r>
      <w:r w:rsidRPr="00D432EB">
        <w:t>.</w:t>
      </w:r>
    </w:p>
    <w:p w14:paraId="6A98C510" w14:textId="774BCCAB" w:rsidR="00C52DB1" w:rsidRPr="00D432EB" w:rsidRDefault="00D432EB" w:rsidP="00C52DB1">
      <w:pPr>
        <w:pStyle w:val="ListParagraph"/>
        <w:numPr>
          <w:ilvl w:val="0"/>
          <w:numId w:val="18"/>
        </w:numPr>
      </w:pPr>
      <w:r w:rsidRPr="00D432EB">
        <w:t>e</w:t>
      </w:r>
      <w:r w:rsidR="00C52DB1" w:rsidRPr="00D432EB">
        <w:t xml:space="preserve">mail (VARCHAR(50), </w:t>
      </w:r>
      <w:r w:rsidRPr="00D432EB">
        <w:t>U</w:t>
      </w:r>
      <w:r w:rsidR="00C52DB1" w:rsidRPr="00D432EB">
        <w:t>nikátní klíč): Email uživatele.</w:t>
      </w:r>
    </w:p>
    <w:p w14:paraId="09CB38F9" w14:textId="6A6CB46B" w:rsidR="0011044F" w:rsidRPr="00EA2EF0" w:rsidRDefault="00C52DB1" w:rsidP="00EA2EF0">
      <w:pPr>
        <w:pStyle w:val="ListParagraph"/>
        <w:numPr>
          <w:ilvl w:val="0"/>
          <w:numId w:val="18"/>
        </w:numPr>
        <w:rPr>
          <w:b/>
          <w:bCs/>
        </w:rPr>
      </w:pPr>
      <w:r w:rsidRPr="00D432EB">
        <w:t>role_id (INT, Cizí klíč na tabulku Roles): Identifikátor role uživatele</w:t>
      </w:r>
      <w:r w:rsidRPr="00C52DB1">
        <w:rPr>
          <w:b/>
          <w:bCs/>
        </w:rPr>
        <w:t>.</w:t>
      </w:r>
    </w:p>
    <w:p w14:paraId="33BAAFFE" w14:textId="77777777" w:rsidR="00937926" w:rsidRDefault="00937926">
      <w:pPr>
        <w:rPr>
          <w:b/>
          <w:bCs/>
        </w:rPr>
      </w:pPr>
    </w:p>
    <w:p w14:paraId="00FA3C7A" w14:textId="68465BD6" w:rsidR="00C52DB1" w:rsidRPr="00C52DB1" w:rsidRDefault="00C52DB1" w:rsidP="00C7011C">
      <w:pPr>
        <w:pStyle w:val="ZPSekce"/>
      </w:pPr>
      <w:bookmarkStart w:id="11" w:name="_Toc150532968"/>
      <w:r w:rsidRPr="00C52DB1">
        <w:t xml:space="preserve">Tabulka: </w:t>
      </w:r>
      <w:r w:rsidR="00D432EB">
        <w:t>ROLES</w:t>
      </w:r>
      <w:bookmarkEnd w:id="11"/>
    </w:p>
    <w:p w14:paraId="1AEED330" w14:textId="77777777" w:rsidR="00C52DB1" w:rsidRPr="00D432EB" w:rsidRDefault="00C52DB1" w:rsidP="00C52DB1">
      <w:pPr>
        <w:pStyle w:val="ListParagraph"/>
        <w:numPr>
          <w:ilvl w:val="0"/>
          <w:numId w:val="17"/>
        </w:numPr>
      </w:pPr>
      <w:r w:rsidRPr="00D432EB">
        <w:t>role_id (INT, Primární klíč): Identifikátor role.</w:t>
      </w:r>
    </w:p>
    <w:p w14:paraId="4A395A0B" w14:textId="5D8BF5D0" w:rsidR="0011044F" w:rsidRPr="00693188" w:rsidRDefault="00C52DB1" w:rsidP="00693188">
      <w:pPr>
        <w:pStyle w:val="ListParagraph"/>
        <w:numPr>
          <w:ilvl w:val="0"/>
          <w:numId w:val="17"/>
        </w:numPr>
      </w:pPr>
      <w:r w:rsidRPr="00D432EB">
        <w:t>role_name (VARCHAR(50)): Název role (např. "Administrátor", "Manažer technické kontroly", atd.).</w:t>
      </w:r>
    </w:p>
    <w:p w14:paraId="748A22A0" w14:textId="77777777" w:rsidR="0011044F" w:rsidRDefault="0011044F">
      <w:pPr>
        <w:rPr>
          <w:b/>
          <w:bCs/>
        </w:rPr>
      </w:pPr>
    </w:p>
    <w:p w14:paraId="4BD3F2ED" w14:textId="5E63BA76" w:rsidR="00C52DB1" w:rsidRPr="00C52DB1" w:rsidRDefault="00C52DB1" w:rsidP="00C7011C">
      <w:pPr>
        <w:pStyle w:val="ZPSekce"/>
      </w:pPr>
      <w:bookmarkStart w:id="12" w:name="_Toc150532969"/>
      <w:r w:rsidRPr="00C52DB1">
        <w:t xml:space="preserve">Tabulka: </w:t>
      </w:r>
      <w:r w:rsidR="00D432EB">
        <w:t>DEPARTMENTS</w:t>
      </w:r>
      <w:bookmarkEnd w:id="12"/>
    </w:p>
    <w:p w14:paraId="1D1B5D98" w14:textId="77777777" w:rsidR="00C52DB1" w:rsidRPr="00D432EB" w:rsidRDefault="00C52DB1" w:rsidP="00C52DB1">
      <w:pPr>
        <w:pStyle w:val="ListParagraph"/>
        <w:numPr>
          <w:ilvl w:val="0"/>
          <w:numId w:val="16"/>
        </w:numPr>
      </w:pPr>
      <w:r w:rsidRPr="00D432EB">
        <w:t>department_id (INT, Primární klíč): Identifikátor oddělení.</w:t>
      </w:r>
    </w:p>
    <w:p w14:paraId="5DED14DA" w14:textId="56EB19ED" w:rsidR="00693188" w:rsidRDefault="00C52DB1" w:rsidP="00693188">
      <w:pPr>
        <w:pStyle w:val="ListParagraph"/>
        <w:numPr>
          <w:ilvl w:val="0"/>
          <w:numId w:val="16"/>
        </w:numPr>
      </w:pPr>
      <w:r w:rsidRPr="00D432EB">
        <w:t>department_name (VARCHAR(50)): Název oddělení (např. "Technická kontrola", "Servis", atd.).</w:t>
      </w:r>
    </w:p>
    <w:p w14:paraId="2DE9C2B7" w14:textId="57A1EC4D" w:rsidR="00C52DB1" w:rsidRPr="00C7011C" w:rsidRDefault="00C52DB1" w:rsidP="00C7011C">
      <w:pPr>
        <w:pStyle w:val="ZPSekce"/>
        <w:rPr>
          <w:bCs/>
        </w:rPr>
      </w:pPr>
      <w:bookmarkStart w:id="13" w:name="_Toc150532970"/>
      <w:r w:rsidRPr="00C52DB1">
        <w:t>Tabulka:</w:t>
      </w:r>
      <w:r w:rsidR="00D432EB">
        <w:t xml:space="preserve"> VEHICLES</w:t>
      </w:r>
      <w:bookmarkEnd w:id="13"/>
    </w:p>
    <w:p w14:paraId="7BDFADE2" w14:textId="77777777" w:rsidR="00C52DB1" w:rsidRPr="00D432EB" w:rsidRDefault="00C52DB1" w:rsidP="00C52DB1">
      <w:pPr>
        <w:pStyle w:val="ListParagraph"/>
        <w:numPr>
          <w:ilvl w:val="0"/>
          <w:numId w:val="14"/>
        </w:numPr>
      </w:pPr>
      <w:r w:rsidRPr="00D432EB">
        <w:t>vehicle_id (INT, Primární klíč): Identifikátor vozidla.</w:t>
      </w:r>
    </w:p>
    <w:p w14:paraId="4F1EBB46" w14:textId="77777777" w:rsidR="00C52DB1" w:rsidRPr="00D432EB" w:rsidRDefault="00C52DB1" w:rsidP="00C52DB1">
      <w:pPr>
        <w:pStyle w:val="ListParagraph"/>
        <w:numPr>
          <w:ilvl w:val="0"/>
          <w:numId w:val="14"/>
        </w:numPr>
      </w:pPr>
      <w:r w:rsidRPr="00D432EB">
        <w:t>customer_id (INT, Cizí klíč na tabulku Users): Identifikátor zákazníka, ke kterému vozidlo patří.</w:t>
      </w:r>
    </w:p>
    <w:p w14:paraId="69035627" w14:textId="296D7C18" w:rsidR="00C52DB1" w:rsidRPr="00D432EB" w:rsidRDefault="00C52DB1" w:rsidP="00C52DB1">
      <w:pPr>
        <w:pStyle w:val="ListParagraph"/>
        <w:numPr>
          <w:ilvl w:val="0"/>
          <w:numId w:val="14"/>
        </w:numPr>
      </w:pPr>
      <w:r w:rsidRPr="00D432EB">
        <w:t>vehicle_</w:t>
      </w:r>
      <w:r w:rsidR="00A44BC6" w:rsidRPr="00D432EB">
        <w:t>spz</w:t>
      </w:r>
      <w:r w:rsidRPr="00D432EB">
        <w:t xml:space="preserve"> (VARCHAR(</w:t>
      </w:r>
      <w:r w:rsidR="00A44BC6" w:rsidRPr="00D432EB">
        <w:t>5</w:t>
      </w:r>
      <w:r w:rsidRPr="00D432EB">
        <w:t>0)</w:t>
      </w:r>
      <w:r w:rsidR="00A44BC6" w:rsidRPr="00D432EB">
        <w:t xml:space="preserve">, </w:t>
      </w:r>
      <w:r w:rsidR="00D432EB" w:rsidRPr="00D432EB">
        <w:t>U</w:t>
      </w:r>
      <w:r w:rsidR="00A44BC6" w:rsidRPr="00D432EB">
        <w:t>nikátní klíč</w:t>
      </w:r>
      <w:r w:rsidRPr="00D432EB">
        <w:t xml:space="preserve">): </w:t>
      </w:r>
      <w:r w:rsidR="00A44BC6" w:rsidRPr="00D432EB">
        <w:t>Spz</w:t>
      </w:r>
      <w:r w:rsidRPr="00D432EB">
        <w:t xml:space="preserve"> vozidl</w:t>
      </w:r>
      <w:r w:rsidR="00A44BC6" w:rsidRPr="00D432EB">
        <w:t>a</w:t>
      </w:r>
      <w:r w:rsidRPr="00D432EB">
        <w:t>.</w:t>
      </w:r>
    </w:p>
    <w:p w14:paraId="03E1924E" w14:textId="361D989B" w:rsidR="00A44BC6" w:rsidRPr="00D432EB" w:rsidRDefault="00A44BC6" w:rsidP="00A44BC6">
      <w:pPr>
        <w:pStyle w:val="ListParagraph"/>
        <w:numPr>
          <w:ilvl w:val="0"/>
          <w:numId w:val="14"/>
        </w:numPr>
      </w:pPr>
      <w:r w:rsidRPr="00D432EB">
        <w:t>vehicle_brand (VARCHAR(50): Značka vozidla.</w:t>
      </w:r>
    </w:p>
    <w:p w14:paraId="34666EB1" w14:textId="6EBD2E9C" w:rsidR="00A44BC6" w:rsidRPr="00D432EB" w:rsidRDefault="00A44BC6" w:rsidP="00A44BC6">
      <w:pPr>
        <w:pStyle w:val="ListParagraph"/>
        <w:numPr>
          <w:ilvl w:val="0"/>
          <w:numId w:val="14"/>
        </w:numPr>
      </w:pPr>
      <w:r w:rsidRPr="00D432EB">
        <w:t>vehicle_model (VARCHAR(50): Model vozidla.</w:t>
      </w:r>
    </w:p>
    <w:p w14:paraId="5D92C7AB" w14:textId="5A5F4FFC" w:rsidR="00937926" w:rsidRPr="00693188" w:rsidRDefault="00A44BC6" w:rsidP="00693188">
      <w:pPr>
        <w:pStyle w:val="ListParagraph"/>
        <w:numPr>
          <w:ilvl w:val="0"/>
          <w:numId w:val="14"/>
        </w:numPr>
      </w:pPr>
      <w:r w:rsidRPr="00D432EB">
        <w:t>vehicle_year</w:t>
      </w:r>
      <w:r w:rsidR="00D432EB" w:rsidRPr="00D432EB">
        <w:t xml:space="preserve"> </w:t>
      </w:r>
      <w:r w:rsidRPr="00D432EB">
        <w:t>(VARCHAR(50): Rok výroby vozidla.</w:t>
      </w:r>
    </w:p>
    <w:p w14:paraId="400CFB52" w14:textId="2BCFCA5B" w:rsidR="00C52DB1" w:rsidRPr="00C52DB1" w:rsidRDefault="00C52DB1" w:rsidP="00C7011C">
      <w:pPr>
        <w:pStyle w:val="ZPSekce"/>
      </w:pPr>
      <w:bookmarkStart w:id="14" w:name="_Toc150532971"/>
      <w:r w:rsidRPr="00C52DB1">
        <w:t xml:space="preserve">Tabulka: </w:t>
      </w:r>
      <w:r w:rsidR="00D432EB">
        <w:t>TECHNICAL_RECORDS</w:t>
      </w:r>
      <w:bookmarkEnd w:id="14"/>
    </w:p>
    <w:p w14:paraId="4D125ADF" w14:textId="77777777" w:rsidR="00C52DB1" w:rsidRPr="00D432EB" w:rsidRDefault="00C52DB1" w:rsidP="00C52DB1">
      <w:pPr>
        <w:pStyle w:val="ListParagraph"/>
        <w:numPr>
          <w:ilvl w:val="0"/>
          <w:numId w:val="15"/>
        </w:numPr>
      </w:pPr>
      <w:r w:rsidRPr="00D432EB">
        <w:t>record_id (INT, Primární klíč): Identifikátor technického záznamu.</w:t>
      </w:r>
    </w:p>
    <w:p w14:paraId="5434EDEF" w14:textId="77777777" w:rsidR="00C52DB1" w:rsidRPr="00D432EB" w:rsidRDefault="00C52DB1" w:rsidP="00C52DB1">
      <w:pPr>
        <w:pStyle w:val="ListParagraph"/>
        <w:numPr>
          <w:ilvl w:val="0"/>
          <w:numId w:val="15"/>
        </w:numPr>
      </w:pPr>
      <w:r w:rsidRPr="00D432EB">
        <w:t>vehicle_id (INT, Cizí klíč na tabulku Vehicles): Identifikátor vozidla, ke kterému záznam patří.</w:t>
      </w:r>
    </w:p>
    <w:p w14:paraId="0D98CA43" w14:textId="77777777" w:rsidR="00C52DB1" w:rsidRPr="00D432EB" w:rsidRDefault="00C52DB1" w:rsidP="00C52DB1">
      <w:pPr>
        <w:pStyle w:val="ListParagraph"/>
        <w:numPr>
          <w:ilvl w:val="0"/>
          <w:numId w:val="15"/>
        </w:numPr>
      </w:pPr>
      <w:r w:rsidRPr="00D432EB">
        <w:t>technician_id (INT, Cizí klíč na tabulku Users): Identifikátor technika, který vytvořil záznam.</w:t>
      </w:r>
    </w:p>
    <w:p w14:paraId="3994170D" w14:textId="4B4EDCF7" w:rsidR="00C52DB1" w:rsidRPr="00D432EB" w:rsidRDefault="00693188" w:rsidP="00C52DB1">
      <w:pPr>
        <w:pStyle w:val="ListParagraph"/>
        <w:numPr>
          <w:ilvl w:val="0"/>
          <w:numId w:val="15"/>
        </w:numPr>
      </w:pPr>
      <w:r>
        <w:lastRenderedPageBreak/>
        <w:t>service</w:t>
      </w:r>
      <w:r w:rsidR="003053D6" w:rsidRPr="00D432EB">
        <w:t>_id</w:t>
      </w:r>
      <w:r w:rsidR="00C52DB1" w:rsidRPr="00D432EB">
        <w:t xml:space="preserve"> (VARCHAR(50)): </w:t>
      </w:r>
      <w:r w:rsidR="003053D6" w:rsidRPr="00D432EB">
        <w:t xml:space="preserve">Cizí klíč na tabulku </w:t>
      </w:r>
      <w:r w:rsidR="00C05B49" w:rsidRPr="00D432EB">
        <w:t>service</w:t>
      </w:r>
      <w:r w:rsidR="003053D6" w:rsidRPr="00D432EB">
        <w:t>)</w:t>
      </w:r>
    </w:p>
    <w:p w14:paraId="014515BC" w14:textId="77777777" w:rsidR="00C52DB1" w:rsidRPr="00D432EB" w:rsidRDefault="00C52DB1" w:rsidP="00C52DB1">
      <w:pPr>
        <w:pStyle w:val="ListParagraph"/>
        <w:numPr>
          <w:ilvl w:val="0"/>
          <w:numId w:val="15"/>
        </w:numPr>
      </w:pPr>
      <w:r w:rsidRPr="00D432EB">
        <w:t>record_date (DATE): Datum záznamu.</w:t>
      </w:r>
    </w:p>
    <w:p w14:paraId="7AAD67D5" w14:textId="51C2CBDC" w:rsidR="00937926" w:rsidRPr="00693188" w:rsidRDefault="00C52DB1" w:rsidP="00693188">
      <w:pPr>
        <w:pStyle w:val="ListParagraph"/>
        <w:numPr>
          <w:ilvl w:val="0"/>
          <w:numId w:val="15"/>
        </w:numPr>
      </w:pPr>
      <w:r w:rsidRPr="00D432EB">
        <w:t>results (VARCHAR(255)</w:t>
      </w:r>
      <w:r w:rsidR="003053D6" w:rsidRPr="00D432EB">
        <w:t xml:space="preserve"> Cizí klíč na tabulku State</w:t>
      </w:r>
      <w:r w:rsidRPr="00D432EB">
        <w:t>): Výsledky technické kontroly nebo servisu.</w:t>
      </w:r>
    </w:p>
    <w:p w14:paraId="324F7AF6" w14:textId="27477056" w:rsidR="00C52DB1" w:rsidRPr="00C52DB1" w:rsidRDefault="00C52DB1" w:rsidP="00C7011C">
      <w:pPr>
        <w:pStyle w:val="ZPSekce"/>
      </w:pPr>
      <w:bookmarkStart w:id="15" w:name="_Toc150532972"/>
      <w:r w:rsidRPr="00C52DB1">
        <w:t xml:space="preserve">Tabulka: </w:t>
      </w:r>
      <w:r w:rsidR="00D432EB">
        <w:t>CALENDAR</w:t>
      </w:r>
      <w:bookmarkEnd w:id="15"/>
    </w:p>
    <w:p w14:paraId="2E2CFC9F" w14:textId="77777777" w:rsidR="00C52DB1" w:rsidRPr="00D432EB" w:rsidRDefault="00C52DB1" w:rsidP="00C52DB1">
      <w:pPr>
        <w:pStyle w:val="ListParagraph"/>
        <w:numPr>
          <w:ilvl w:val="0"/>
          <w:numId w:val="13"/>
        </w:numPr>
      </w:pPr>
      <w:r w:rsidRPr="00D432EB">
        <w:t>event_id (INT, Primární klíč): Identifikátor události v kalendáři.</w:t>
      </w:r>
    </w:p>
    <w:p w14:paraId="0EE41DA8" w14:textId="6C0E77F2" w:rsidR="00C52DB1" w:rsidRPr="00D432EB" w:rsidRDefault="00C52DB1" w:rsidP="00C52DB1">
      <w:pPr>
        <w:pStyle w:val="ListParagraph"/>
        <w:numPr>
          <w:ilvl w:val="0"/>
          <w:numId w:val="13"/>
        </w:numPr>
      </w:pPr>
      <w:r w:rsidRPr="00D432EB">
        <w:t>event_type</w:t>
      </w:r>
      <w:r w:rsidR="00D43CE9" w:rsidRPr="00D432EB">
        <w:t>_id</w:t>
      </w:r>
      <w:r w:rsidRPr="00D432EB">
        <w:t xml:space="preserve"> (VARCHAR(50)</w:t>
      </w:r>
      <w:r w:rsidR="00D43CE9" w:rsidRPr="00D432EB">
        <w:t>,</w:t>
      </w:r>
      <w:r w:rsidR="00C05B49" w:rsidRPr="00D432EB">
        <w:t xml:space="preserve"> Cizí klíč na tabulku </w:t>
      </w:r>
      <w:r w:rsidR="001F76C8" w:rsidRPr="00D432EB">
        <w:t>service</w:t>
      </w:r>
      <w:r w:rsidRPr="00D432EB">
        <w:t xml:space="preserve">): Typ </w:t>
      </w:r>
      <w:r w:rsidR="001F76C8" w:rsidRPr="00D432EB">
        <w:t>služby</w:t>
      </w:r>
      <w:r w:rsidRPr="00D432EB">
        <w:t>.</w:t>
      </w:r>
    </w:p>
    <w:p w14:paraId="60526ADB" w14:textId="77777777" w:rsidR="00C52DB1" w:rsidRPr="00D432EB" w:rsidRDefault="00C52DB1" w:rsidP="00C52DB1">
      <w:pPr>
        <w:pStyle w:val="ListParagraph"/>
        <w:numPr>
          <w:ilvl w:val="0"/>
          <w:numId w:val="13"/>
        </w:numPr>
      </w:pPr>
      <w:r w:rsidRPr="00D432EB">
        <w:t>vehicle_id (INT, Cizí klíč na tabulku Vehicles): Identifikátor vozidla spojeného s událostí.</w:t>
      </w:r>
    </w:p>
    <w:p w14:paraId="54DA2F92" w14:textId="55711A5C" w:rsidR="00C52DB1" w:rsidRPr="00D432EB" w:rsidRDefault="006A1A0E" w:rsidP="00C52DB1">
      <w:pPr>
        <w:pStyle w:val="ListParagraph"/>
        <w:numPr>
          <w:ilvl w:val="0"/>
          <w:numId w:val="13"/>
        </w:numPr>
      </w:pPr>
      <w:r w:rsidRPr="00D432EB">
        <w:t>T</w:t>
      </w:r>
      <w:r w:rsidR="00C52DB1" w:rsidRPr="00D432EB">
        <w:t>echnician</w:t>
      </w:r>
      <w:r>
        <w:t>_</w:t>
      </w:r>
      <w:r w:rsidR="00C52DB1" w:rsidRPr="00D432EB">
        <w:t>id (INT, Cizí klíč na tabulku Users): Identifikátor technika spojeného s událostí.</w:t>
      </w:r>
    </w:p>
    <w:p w14:paraId="515FCFFA" w14:textId="77777777" w:rsidR="00C52DB1" w:rsidRPr="00D432EB" w:rsidRDefault="00C52DB1" w:rsidP="00C52DB1">
      <w:pPr>
        <w:pStyle w:val="ListParagraph"/>
        <w:numPr>
          <w:ilvl w:val="0"/>
          <w:numId w:val="13"/>
        </w:numPr>
      </w:pPr>
      <w:r w:rsidRPr="00D432EB">
        <w:t>event_date (DATE): Datum události.</w:t>
      </w:r>
    </w:p>
    <w:p w14:paraId="4DFA10BF" w14:textId="42D7CD0E" w:rsidR="00937926" w:rsidRPr="00693188" w:rsidRDefault="00C52DB1" w:rsidP="00693188">
      <w:pPr>
        <w:pStyle w:val="ListParagraph"/>
        <w:numPr>
          <w:ilvl w:val="0"/>
          <w:numId w:val="13"/>
        </w:numPr>
      </w:pPr>
      <w:r w:rsidRPr="00D432EB">
        <w:t>status (VARCHAR(50)): Stav události (např. plánováno, dokončeno).</w:t>
      </w:r>
    </w:p>
    <w:p w14:paraId="5794C5CA" w14:textId="7F3C78FA" w:rsidR="003053D6" w:rsidRPr="003053D6" w:rsidRDefault="00D432EB" w:rsidP="00C7011C">
      <w:pPr>
        <w:pStyle w:val="ZPSekce"/>
      </w:pPr>
      <w:bookmarkStart w:id="16" w:name="_Toc150532973"/>
      <w:r>
        <w:t>Tabulka: STATE</w:t>
      </w:r>
      <w:bookmarkEnd w:id="16"/>
    </w:p>
    <w:p w14:paraId="272358AF" w14:textId="77777777" w:rsidR="00D432EB" w:rsidRPr="00D432EB" w:rsidRDefault="003053D6" w:rsidP="00D432EB">
      <w:pPr>
        <w:pStyle w:val="ZPBntext"/>
        <w:numPr>
          <w:ilvl w:val="0"/>
          <w:numId w:val="22"/>
        </w:numPr>
        <w:rPr>
          <w:rFonts w:ascii="Times New Roman" w:hAnsi="Times New Roman"/>
        </w:rPr>
      </w:pPr>
      <w:r w:rsidRPr="00D432EB">
        <w:rPr>
          <w:rFonts w:ascii="Times New Roman" w:hAnsi="Times New Roman"/>
        </w:rPr>
        <w:t>state_id (INT, Primární klíč): Stav vozidla v servisu.</w:t>
      </w:r>
    </w:p>
    <w:p w14:paraId="2AC7E86E" w14:textId="59F68199" w:rsidR="0011044F" w:rsidRPr="00EA2EF0" w:rsidRDefault="003053D6" w:rsidP="00EA2EF0">
      <w:pPr>
        <w:pStyle w:val="ZPBntext"/>
        <w:numPr>
          <w:ilvl w:val="0"/>
          <w:numId w:val="22"/>
        </w:numPr>
        <w:rPr>
          <w:rFonts w:ascii="Times New Roman" w:hAnsi="Times New Roman"/>
        </w:rPr>
      </w:pPr>
      <w:r w:rsidRPr="00D432EB">
        <w:rPr>
          <w:rFonts w:ascii="Times New Roman" w:hAnsi="Times New Roman"/>
        </w:rPr>
        <w:t xml:space="preserve">type </w:t>
      </w:r>
      <w:r w:rsidRPr="00D432EB">
        <w:rPr>
          <w:rFonts w:ascii="Times New Roman" w:hAnsi="Times New Roman"/>
          <w:bCs/>
        </w:rPr>
        <w:t>(VARCHAR(50)): Typ stavu vozidla (čaká se, řeší se, vyřízeno).</w:t>
      </w:r>
    </w:p>
    <w:p w14:paraId="20D4A1F4" w14:textId="5904F74C" w:rsidR="003053D6" w:rsidRDefault="00D432EB" w:rsidP="00C7011C">
      <w:pPr>
        <w:pStyle w:val="ZPSekce"/>
      </w:pPr>
      <w:bookmarkStart w:id="17" w:name="_Toc150532974"/>
      <w:r>
        <w:t>Tabulka: SERVICE</w:t>
      </w:r>
      <w:bookmarkEnd w:id="17"/>
    </w:p>
    <w:p w14:paraId="0B5938AF" w14:textId="5BA749A6" w:rsidR="003053D6" w:rsidRPr="00D432EB" w:rsidRDefault="00D43CE9" w:rsidP="003053D6">
      <w:pPr>
        <w:pStyle w:val="ListParagraph"/>
        <w:numPr>
          <w:ilvl w:val="0"/>
          <w:numId w:val="15"/>
        </w:numPr>
      </w:pPr>
      <w:r w:rsidRPr="00D432EB">
        <w:t>service</w:t>
      </w:r>
      <w:r w:rsidR="003053D6" w:rsidRPr="00D432EB">
        <w:t>_id (INT, Primární klíč): Identifikátor typu technického záznamu.</w:t>
      </w:r>
    </w:p>
    <w:p w14:paraId="544B23F8" w14:textId="57040D66" w:rsidR="00937926" w:rsidRPr="00EA2EF0" w:rsidRDefault="003053D6" w:rsidP="00EA2EF0">
      <w:pPr>
        <w:pStyle w:val="ListParagraph"/>
        <w:numPr>
          <w:ilvl w:val="0"/>
          <w:numId w:val="15"/>
        </w:numPr>
      </w:pPr>
      <w:r w:rsidRPr="00D432EB">
        <w:t xml:space="preserve">type (VARCHAR(50)): Typ </w:t>
      </w:r>
      <w:r w:rsidR="001F76C8" w:rsidRPr="00D432EB">
        <w:t xml:space="preserve">služby </w:t>
      </w:r>
      <w:r w:rsidRPr="00D432EB">
        <w:t>(technická kontrola, servis, likvidace).</w:t>
      </w:r>
    </w:p>
    <w:p w14:paraId="036E805C" w14:textId="742B8E02" w:rsidR="00C05B49" w:rsidRPr="00C52DB1" w:rsidRDefault="00C05B49" w:rsidP="00C7011C">
      <w:pPr>
        <w:pStyle w:val="ZPSekce"/>
      </w:pPr>
      <w:bookmarkStart w:id="18" w:name="_Toc150532975"/>
      <w:r w:rsidRPr="00C52DB1">
        <w:t xml:space="preserve">Tabulka: </w:t>
      </w:r>
      <w:r w:rsidR="00D432EB">
        <w:t>EVENT_TYPE</w:t>
      </w:r>
      <w:bookmarkEnd w:id="18"/>
    </w:p>
    <w:p w14:paraId="5F08B786" w14:textId="3C2E3CFF" w:rsidR="00C05B49" w:rsidRPr="00D432EB" w:rsidRDefault="00D43CE9" w:rsidP="00C05B49">
      <w:pPr>
        <w:pStyle w:val="ListParagraph"/>
        <w:numPr>
          <w:ilvl w:val="0"/>
          <w:numId w:val="20"/>
        </w:numPr>
      </w:pPr>
      <w:r w:rsidRPr="00D432EB">
        <w:t>event</w:t>
      </w:r>
      <w:r w:rsidR="00C05B49" w:rsidRPr="00D432EB">
        <w:t>_</w:t>
      </w:r>
      <w:r w:rsidRPr="00D432EB">
        <w:t>type_</w:t>
      </w:r>
      <w:r w:rsidR="00C05B49" w:rsidRPr="00D432EB">
        <w:t>id (INT, Primární klíč): Identifikátor typu akce.</w:t>
      </w:r>
    </w:p>
    <w:p w14:paraId="477E875C" w14:textId="394836C4" w:rsidR="00693188" w:rsidRDefault="00D432EB" w:rsidP="00693188">
      <w:pPr>
        <w:pStyle w:val="ListParagraph"/>
        <w:numPr>
          <w:ilvl w:val="0"/>
          <w:numId w:val="20"/>
        </w:numPr>
      </w:pPr>
      <w:r w:rsidRPr="00D432EB">
        <w:t>t</w:t>
      </w:r>
      <w:r w:rsidR="00C05B49" w:rsidRPr="00D432EB">
        <w:t>ype (VARCHAR(50)): Typ akce (servis, diagnostika závady, zpracování objednávky manažerem).</w:t>
      </w:r>
    </w:p>
    <w:p w14:paraId="331941C8" w14:textId="724BC420" w:rsidR="00693188" w:rsidRPr="00C52DB1" w:rsidRDefault="00693188" w:rsidP="00693188">
      <w:pPr>
        <w:pStyle w:val="ZPSekce"/>
      </w:pPr>
      <w:r w:rsidRPr="00C52DB1">
        <w:t xml:space="preserve">Tabulka: </w:t>
      </w:r>
      <w:r>
        <w:t>PASSWORDS</w:t>
      </w:r>
    </w:p>
    <w:p w14:paraId="6AFD5E56" w14:textId="5595FAC1" w:rsidR="00693188" w:rsidRPr="00D432EB" w:rsidRDefault="00693188" w:rsidP="00693188">
      <w:pPr>
        <w:pStyle w:val="ListParagraph"/>
        <w:numPr>
          <w:ilvl w:val="0"/>
          <w:numId w:val="20"/>
        </w:numPr>
      </w:pPr>
      <w:r>
        <w:t>password_id</w:t>
      </w:r>
      <w:r w:rsidRPr="00D432EB">
        <w:t xml:space="preserve"> (INT, Primární klíč): Identifikátor </w:t>
      </w:r>
      <w:r>
        <w:t>hesla</w:t>
      </w:r>
      <w:r w:rsidRPr="00D432EB">
        <w:t>.</w:t>
      </w:r>
    </w:p>
    <w:p w14:paraId="33A3E090" w14:textId="51A0243C" w:rsidR="00693188" w:rsidRDefault="00693188" w:rsidP="001F2827">
      <w:pPr>
        <w:pStyle w:val="ListParagraph"/>
        <w:numPr>
          <w:ilvl w:val="0"/>
          <w:numId w:val="20"/>
        </w:numPr>
      </w:pPr>
      <w:r>
        <w:t>encrypted_password</w:t>
      </w:r>
      <w:r w:rsidRPr="00D432EB">
        <w:t xml:space="preserve"> (</w:t>
      </w:r>
      <w:r>
        <w:t>TEXT</w:t>
      </w:r>
      <w:r w:rsidRPr="00D432EB">
        <w:t xml:space="preserve">): </w:t>
      </w:r>
      <w:r>
        <w:t>heslo uživatele</w:t>
      </w:r>
    </w:p>
    <w:p w14:paraId="2112B21A" w14:textId="16E6F9A5" w:rsidR="00476551" w:rsidRDefault="00693188" w:rsidP="00693188">
      <w:pPr>
        <w:pStyle w:val="ListParagraph"/>
        <w:numPr>
          <w:ilvl w:val="0"/>
          <w:numId w:val="15"/>
        </w:numPr>
      </w:pPr>
      <w:r>
        <w:t>user_id id</w:t>
      </w:r>
      <w:r w:rsidRPr="00693188">
        <w:t xml:space="preserve"> </w:t>
      </w:r>
      <w:r>
        <w:t>(</w:t>
      </w:r>
      <w:r w:rsidRPr="00D432EB">
        <w:t xml:space="preserve">INT, Cizí klíč na tabulku </w:t>
      </w:r>
      <w:r>
        <w:t>users</w:t>
      </w:r>
      <w:r w:rsidRPr="00D432EB">
        <w:t xml:space="preserve">): Identifikátor </w:t>
      </w:r>
      <w:r>
        <w:t>uživatele</w:t>
      </w:r>
      <w:r w:rsidRPr="00D432EB">
        <w:t>,</w:t>
      </w:r>
      <w:r>
        <w:t xml:space="preserve"> kterému heslo patří</w:t>
      </w:r>
    </w:p>
    <w:p w14:paraId="3603F7D9" w14:textId="77777777" w:rsidR="00476551" w:rsidRDefault="00476551">
      <w:r>
        <w:br w:type="page"/>
      </w:r>
    </w:p>
    <w:p w14:paraId="011828EF" w14:textId="6062AC71" w:rsidR="00693188" w:rsidRDefault="00476551" w:rsidP="00476551">
      <w:pPr>
        <w:pStyle w:val="ZPHlavnnadpis"/>
      </w:pPr>
      <w:r>
        <w:lastRenderedPageBreak/>
        <w:t>Popis implementace</w:t>
      </w:r>
    </w:p>
    <w:p w14:paraId="6FA79BD0" w14:textId="0D344B75" w:rsidR="00476551" w:rsidRDefault="00476551" w:rsidP="00476551">
      <w:pPr>
        <w:pStyle w:val="ZPZklad"/>
      </w:pPr>
      <w:r>
        <w:t xml:space="preserve">Prvním krokem byl návrh use casů, drátěných modelů a </w:t>
      </w:r>
      <w:r w:rsidR="000E5FE3">
        <w:t xml:space="preserve">modelu </w:t>
      </w:r>
      <w:r>
        <w:t>databáze.</w:t>
      </w:r>
    </w:p>
    <w:p w14:paraId="16BCBDC6" w14:textId="1CE7843E" w:rsidR="00476551" w:rsidRDefault="00476551" w:rsidP="00476551">
      <w:pPr>
        <w:pStyle w:val="ZPBntext"/>
        <w:ind w:firstLine="0"/>
      </w:pPr>
    </w:p>
    <w:p w14:paraId="4ADDA3AC" w14:textId="5F8A9040" w:rsidR="00476551" w:rsidRDefault="00476551" w:rsidP="00476551">
      <w:pPr>
        <w:pStyle w:val="ZPBntext"/>
        <w:ind w:firstLine="0"/>
      </w:pPr>
      <w:r>
        <w:t>Násled</w:t>
      </w:r>
      <w:r w:rsidR="000E5FE3">
        <w:t>ovala</w:t>
      </w:r>
      <w:r>
        <w:t xml:space="preserve"> implementac</w:t>
      </w:r>
      <w:r w:rsidR="000E5FE3">
        <w:t>e</w:t>
      </w:r>
      <w:r>
        <w:t xml:space="preserve"> .html šablon a .css stylů dle návrhu</w:t>
      </w:r>
      <w:r w:rsidR="000E5FE3">
        <w:t xml:space="preserve"> drátěných modelů,  vytvoření databáze pomocí sqlite3 dle navrženého modelu. Poté implementace základní struktury webové aplikace pomocí programovacího jazyku python a knihovny flask.</w:t>
      </w:r>
    </w:p>
    <w:p w14:paraId="59D4C242" w14:textId="77777777" w:rsidR="000E5FE3" w:rsidRDefault="000E5FE3" w:rsidP="00476551">
      <w:pPr>
        <w:pStyle w:val="ZPBntext"/>
        <w:ind w:firstLine="0"/>
      </w:pPr>
    </w:p>
    <w:p w14:paraId="3AC00E04" w14:textId="2F7DFBF0" w:rsidR="000E5FE3" w:rsidRDefault="000E5FE3" w:rsidP="00476551">
      <w:pPr>
        <w:pStyle w:val="ZPBntext"/>
        <w:ind w:firstLine="0"/>
      </w:pPr>
      <w:r>
        <w:t>Ve třetí fázi byl společně implementován přihlašovací a registrační mechanismus k umožnění vytvoření testovacích uživatelských účtů a následné samostatné implementace. Vývoj funkcionalit webové aplikace byl rozdělen podle uživatelů a jejich rolí. Jednou skupinou byli zákazníci a technici. Druhou skupinou byli manažeři a administrátoři/bossové.</w:t>
      </w:r>
    </w:p>
    <w:p w14:paraId="36134EAF" w14:textId="77777777" w:rsidR="000E5FE3" w:rsidRDefault="000E5FE3" w:rsidP="00476551">
      <w:pPr>
        <w:pStyle w:val="ZPBntext"/>
        <w:ind w:firstLine="0"/>
      </w:pPr>
    </w:p>
    <w:p w14:paraId="42CB11B5" w14:textId="7971EB3F" w:rsidR="000E5FE3" w:rsidRDefault="000E5FE3" w:rsidP="00476551">
      <w:pPr>
        <w:pStyle w:val="ZPBntext"/>
        <w:ind w:firstLine="0"/>
      </w:pPr>
      <w:r>
        <w:t>Během fáze implementací funkcionalit aplikace byla upravena struktura databáze a vizuální stránka webové aplikace pro efektivnější interakci.</w:t>
      </w:r>
    </w:p>
    <w:p w14:paraId="65036F4A" w14:textId="77777777" w:rsidR="000E5FE3" w:rsidRDefault="000E5FE3" w:rsidP="00476551">
      <w:pPr>
        <w:pStyle w:val="ZPBntext"/>
        <w:ind w:firstLine="0"/>
      </w:pPr>
    </w:p>
    <w:p w14:paraId="742FFC75" w14:textId="3D0BA496" w:rsidR="00476551" w:rsidRDefault="000E5FE3" w:rsidP="000E5FE3">
      <w:pPr>
        <w:pStyle w:val="ZPBntext"/>
        <w:ind w:firstLine="0"/>
      </w:pPr>
      <w:r>
        <w:t>Testování bezpečnosti a funkcionalit aplikace bylo realizováno interakcí s aplikací pomocí testovacích účtů s různými rolemi.</w:t>
      </w:r>
    </w:p>
    <w:p w14:paraId="6F36E10A" w14:textId="77777777" w:rsidR="004F2790" w:rsidRDefault="004F2790" w:rsidP="000E5FE3">
      <w:pPr>
        <w:pStyle w:val="ZPBntext"/>
        <w:ind w:firstLine="0"/>
      </w:pPr>
    </w:p>
    <w:p w14:paraId="389593D9" w14:textId="15EA5010" w:rsidR="004F2790" w:rsidRDefault="004F2790" w:rsidP="000E5FE3">
      <w:pPr>
        <w:pStyle w:val="ZPBntext"/>
        <w:ind w:firstLine="0"/>
      </w:pPr>
      <w:r>
        <w:t>Náš</w:t>
      </w:r>
      <w:r w:rsidRPr="004F2790">
        <w:t xml:space="preserve"> kód </w:t>
      </w:r>
      <w:r w:rsidRPr="004F2790">
        <w:rPr>
          <w:b/>
          <w:bCs/>
        </w:rPr>
        <w:t>app.py</w:t>
      </w:r>
      <w:r w:rsidRPr="004F2790">
        <w:t xml:space="preserve"> obsahuje implementaci webové aplikace napsané ve frameworku Flask. Tato aplikace zahrnuje různé cesty (routes), které slouží k různým účelům, jako je registrace, přihlášení, zobrazování profilu uživatele, správa uživatelů a další. Každá cesta obsahuje funkci, která definuje chování stránky, a tyto cesty jsou označeny pomocí dekorátoru </w:t>
      </w:r>
      <w:r w:rsidRPr="004F2790">
        <w:rPr>
          <w:b/>
          <w:bCs/>
        </w:rPr>
        <w:t>@app.route()</w:t>
      </w:r>
      <w:r w:rsidRPr="004F2790">
        <w:t>.</w:t>
      </w:r>
    </w:p>
    <w:p w14:paraId="649BB4BF" w14:textId="77777777" w:rsidR="004F2790" w:rsidRDefault="004F2790" w:rsidP="000E5FE3">
      <w:pPr>
        <w:pStyle w:val="ZPBntext"/>
        <w:ind w:firstLine="0"/>
      </w:pPr>
    </w:p>
    <w:p w14:paraId="06FD8AEB" w14:textId="77777777" w:rsidR="004F2790" w:rsidRPr="004F2790" w:rsidRDefault="004F2790" w:rsidP="004F2790">
      <w:pPr>
        <w:pStyle w:val="ZPBntext"/>
      </w:pPr>
      <w:r w:rsidRPr="004F2790">
        <w:t xml:space="preserve">Například cesta </w:t>
      </w:r>
      <w:r w:rsidRPr="004F2790">
        <w:rPr>
          <w:b/>
          <w:bCs/>
        </w:rPr>
        <w:t>/registrace</w:t>
      </w:r>
      <w:r w:rsidRPr="004F2790">
        <w:t xml:space="preserve"> slouží k registraci nových uživatelů. Pokud uživatel odesílá formulář s informacemi o sobě, jako je jméno, příjmení, e-mail a heslo, tento kód ověřuje shodu hesla a pokud je vše v pořádku, přidává nového uživatele do databáze. Na konci úspěšné registrace uživatele přesměrovává na přihlašovací stránku.</w:t>
      </w:r>
    </w:p>
    <w:p w14:paraId="47C7153D" w14:textId="77777777" w:rsidR="004F2790" w:rsidRPr="004F2790" w:rsidRDefault="004F2790" w:rsidP="004F2790">
      <w:pPr>
        <w:pStyle w:val="ZPBntext"/>
      </w:pPr>
      <w:r w:rsidRPr="004F2790">
        <w:t xml:space="preserve">Další cesta </w:t>
      </w:r>
      <w:r w:rsidRPr="004F2790">
        <w:rPr>
          <w:b/>
          <w:bCs/>
        </w:rPr>
        <w:t>/prihlaseni/</w:t>
      </w:r>
      <w:r w:rsidRPr="004F2790">
        <w:t xml:space="preserve"> umožňuje uživatelům přihlásit se do aplikace. Když uživatel odesílá přihlašovací údaje (e-mail a heslo), tento kód ověřuje tyto údaje vůči databázi a pokud jsou správné, uživatele přihlašuje a přesměrovává na jeho profilovou stránku.</w:t>
      </w:r>
    </w:p>
    <w:p w14:paraId="3B86A405" w14:textId="77777777" w:rsidR="004F2790" w:rsidRPr="004F2790" w:rsidRDefault="004F2790" w:rsidP="004F2790">
      <w:pPr>
        <w:pStyle w:val="ZPBntext"/>
      </w:pPr>
      <w:r w:rsidRPr="004F2790">
        <w:t xml:space="preserve">Profilové stránky se liší podle role uživatele. Administrátor má odlišný vzhled profilu od technika nebo zákazníka. Profilová stránka je zobrazována na cestě </w:t>
      </w:r>
      <w:r w:rsidRPr="004F2790">
        <w:rPr>
          <w:b/>
          <w:bCs/>
        </w:rPr>
        <w:t>/profil/</w:t>
      </w:r>
      <w:r w:rsidRPr="004F2790">
        <w:t>.</w:t>
      </w:r>
    </w:p>
    <w:p w14:paraId="45CF7F39" w14:textId="77777777" w:rsidR="004F2790" w:rsidRDefault="004F2790" w:rsidP="000E5FE3">
      <w:pPr>
        <w:pStyle w:val="ZPBntext"/>
        <w:ind w:firstLine="0"/>
      </w:pPr>
    </w:p>
    <w:p w14:paraId="324E697A" w14:textId="32E33C32" w:rsidR="004F2790" w:rsidRDefault="004F2790" w:rsidP="000E5FE3">
      <w:pPr>
        <w:pStyle w:val="ZPBntext"/>
        <w:ind w:firstLine="0"/>
      </w:pPr>
      <w:r w:rsidRPr="004F2790">
        <w:t xml:space="preserve">Další cesty v aplikaci zahrnují správu objednávek, zobrazení stavu vozidla, práci techniků a další funkce, které jsou specifické pro </w:t>
      </w:r>
      <w:r>
        <w:t>naš</w:t>
      </w:r>
      <w:r w:rsidRPr="004F2790">
        <w:t>i aplikaci.</w:t>
      </w:r>
    </w:p>
    <w:p w14:paraId="109F9AC7" w14:textId="77777777" w:rsidR="004F2790" w:rsidRDefault="004F2790" w:rsidP="000E5FE3">
      <w:pPr>
        <w:pStyle w:val="ZPBntext"/>
        <w:ind w:firstLine="0"/>
      </w:pPr>
    </w:p>
    <w:p w14:paraId="78CC48A4" w14:textId="7AADF284" w:rsidR="004F2790" w:rsidRDefault="004F2790" w:rsidP="000E5FE3">
      <w:pPr>
        <w:pStyle w:val="ZPBntext"/>
        <w:ind w:firstLine="0"/>
      </w:pPr>
      <w:r>
        <w:lastRenderedPageBreak/>
        <w:t>F</w:t>
      </w:r>
      <w:r w:rsidRPr="004F2790">
        <w:t xml:space="preserve">unkce v souboru </w:t>
      </w:r>
      <w:r w:rsidRPr="004F2790">
        <w:rPr>
          <w:b/>
          <w:bCs/>
        </w:rPr>
        <w:t>funkce.py</w:t>
      </w:r>
      <w:r w:rsidRPr="004F2790">
        <w:t xml:space="preserve"> obsahují různé funkce pro manipulaci s databází, včetně registrace uživatelů, ověření hesla, získání informací o uživatelích, přidání vozidla, získání informací o vozidlech, zpracování technických záznamů a další.</w:t>
      </w:r>
    </w:p>
    <w:p w14:paraId="60653374" w14:textId="5AF1C089" w:rsidR="00664B98" w:rsidRDefault="00664B98" w:rsidP="00664B98">
      <w:pPr>
        <w:pStyle w:val="ZPSekce"/>
      </w:pPr>
      <w:r>
        <w:t>Hodnocení kolegy</w:t>
      </w:r>
    </w:p>
    <w:p w14:paraId="12619442" w14:textId="68A0ED82" w:rsidR="00664B98" w:rsidRPr="00664B98" w:rsidRDefault="004F601E" w:rsidP="00664B98">
      <w:pPr>
        <w:pStyle w:val="ZPZanadpisem"/>
      </w:pPr>
      <w:r>
        <w:t>Spolupráce s Adamem Žilavým probíhala bez problému. Komunikace byla častá s rychlou odezvou. Ze začátku jsme si rozdělili práci tak, že vytvořil všechny drátěné modely stránek a poté pracoval především na backendové části aplikace pro zákazníka+technika.</w:t>
      </w:r>
      <w:r>
        <w:br/>
        <w:t>Hodnotím ho velmi kladně a rád jsem s ním na této aplikaci pracoval.</w:t>
      </w:r>
    </w:p>
    <w:p w14:paraId="7A0C04C0" w14:textId="133FE9DD" w:rsidR="00A86412" w:rsidRDefault="00A86412" w:rsidP="00A86412">
      <w:pPr>
        <w:pStyle w:val="ZPHlavnnadpis"/>
      </w:pPr>
      <w:bookmarkStart w:id="19" w:name="_Toc150532976"/>
      <w:r>
        <w:lastRenderedPageBreak/>
        <w:t>Drátěné modely stránek</w:t>
      </w:r>
      <w:bookmarkEnd w:id="19"/>
    </w:p>
    <w:p w14:paraId="54C75D63" w14:textId="253F2E2A" w:rsidR="00C7011C" w:rsidRPr="00C7011C" w:rsidRDefault="00C7011C" w:rsidP="00C7011C">
      <w:pPr>
        <w:pStyle w:val="ZPSekce"/>
      </w:pPr>
      <w:bookmarkStart w:id="20" w:name="_Toc150532977"/>
      <w:r>
        <w:t>Úvodní strana</w:t>
      </w:r>
      <w:bookmarkEnd w:id="20"/>
    </w:p>
    <w:p w14:paraId="3FDBDCC2" w14:textId="4973E1D6" w:rsidR="00D13EAA" w:rsidRDefault="001956C7" w:rsidP="00D13EAA">
      <w:pPr>
        <w:pStyle w:val="ZPZklad"/>
      </w:pPr>
      <w:r>
        <w:rPr>
          <w:noProof/>
        </w:rPr>
        <w:drawing>
          <wp:inline distT="0" distB="0" distL="0" distR="0" wp14:anchorId="208A74C0" wp14:editId="7AAB8FA1">
            <wp:extent cx="5399405" cy="2322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05F4" w14:textId="4050371F" w:rsidR="00D13EAA" w:rsidRDefault="00D13EAA">
      <w:pPr>
        <w:rPr>
          <w:rFonts w:ascii="Cambria" w:hAnsi="Cambria"/>
        </w:rPr>
      </w:pPr>
      <w:r>
        <w:br w:type="page"/>
      </w:r>
    </w:p>
    <w:p w14:paraId="3714134D" w14:textId="212F4FDE" w:rsidR="00C7011C" w:rsidRDefault="00C7011C" w:rsidP="00C7011C">
      <w:pPr>
        <w:pStyle w:val="ZPSekce"/>
      </w:pPr>
      <w:bookmarkStart w:id="21" w:name="_Toc150532978"/>
      <w:r>
        <w:lastRenderedPageBreak/>
        <w:t>Přihlašovací stránka</w:t>
      </w:r>
      <w:bookmarkEnd w:id="21"/>
    </w:p>
    <w:p w14:paraId="5EDA7CEB" w14:textId="520C25D4" w:rsidR="001956C7" w:rsidRDefault="001956C7" w:rsidP="001956C7">
      <w:pPr>
        <w:pStyle w:val="ZPBntext"/>
        <w:ind w:firstLine="0"/>
      </w:pPr>
      <w:r>
        <w:rPr>
          <w:noProof/>
        </w:rPr>
        <w:drawing>
          <wp:inline distT="0" distB="0" distL="0" distR="0" wp14:anchorId="62619744" wp14:editId="34256C14">
            <wp:extent cx="5399405" cy="2724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A476" w14:textId="43359657" w:rsidR="00C7011C" w:rsidRDefault="00C7011C" w:rsidP="00C7011C">
      <w:pPr>
        <w:pStyle w:val="ZPSekce"/>
      </w:pPr>
      <w:r>
        <w:br w:type="page"/>
      </w:r>
      <w:bookmarkStart w:id="22" w:name="_Toc150532979"/>
      <w:r>
        <w:lastRenderedPageBreak/>
        <w:t>Registrace</w:t>
      </w:r>
      <w:bookmarkEnd w:id="22"/>
    </w:p>
    <w:p w14:paraId="56ECD40D" w14:textId="77777777" w:rsidR="00C7011C" w:rsidRDefault="001956C7" w:rsidP="00C7011C">
      <w:pPr>
        <w:pStyle w:val="ZPBntext"/>
        <w:ind w:firstLine="0"/>
      </w:pPr>
      <w:r>
        <w:rPr>
          <w:noProof/>
        </w:rPr>
        <w:drawing>
          <wp:inline distT="0" distB="0" distL="0" distR="0" wp14:anchorId="7006AE5D" wp14:editId="0F112715">
            <wp:extent cx="5399405" cy="2790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B57D" w14:textId="1D25DECB" w:rsidR="00D13EAA" w:rsidRDefault="00C7011C" w:rsidP="00C7011C">
      <w:pPr>
        <w:pStyle w:val="ZPSekce"/>
      </w:pPr>
      <w:r>
        <w:br w:type="page"/>
      </w:r>
      <w:bookmarkStart w:id="23" w:name="_Toc150532980"/>
      <w:r>
        <w:lastRenderedPageBreak/>
        <w:t>Profil uživatele</w:t>
      </w:r>
      <w:bookmarkEnd w:id="23"/>
    </w:p>
    <w:p w14:paraId="716984D8" w14:textId="6B295924" w:rsidR="00D13EAA" w:rsidRDefault="00D13EAA" w:rsidP="001956C7">
      <w:pPr>
        <w:pStyle w:val="ZPBntext"/>
        <w:ind w:firstLine="0"/>
      </w:pPr>
      <w:r>
        <w:rPr>
          <w:noProof/>
        </w:rPr>
        <w:drawing>
          <wp:inline distT="0" distB="0" distL="0" distR="0" wp14:anchorId="1246FB4E" wp14:editId="60E0424D">
            <wp:extent cx="5399405" cy="2078990"/>
            <wp:effectExtent l="0" t="0" r="0" b="0"/>
            <wp:docPr id="1366056867" name="Picture 3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56867" name="Picture 3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EFC0" w14:textId="77777777" w:rsidR="00D13EAA" w:rsidRDefault="00D13EAA">
      <w:r>
        <w:br w:type="page"/>
      </w:r>
    </w:p>
    <w:p w14:paraId="4AB88006" w14:textId="3D56628F" w:rsidR="00C7011C" w:rsidRDefault="00C7011C" w:rsidP="00C7011C">
      <w:pPr>
        <w:pStyle w:val="ZPSekce"/>
      </w:pPr>
      <w:bookmarkStart w:id="24" w:name="_Toc150532981"/>
      <w:r>
        <w:lastRenderedPageBreak/>
        <w:t>Nový uživatel</w:t>
      </w:r>
      <w:bookmarkEnd w:id="24"/>
    </w:p>
    <w:p w14:paraId="2514FF19" w14:textId="77777777" w:rsidR="00D13EAA" w:rsidRDefault="00D13EAA" w:rsidP="001956C7">
      <w:pPr>
        <w:pStyle w:val="ZPBntext"/>
        <w:ind w:firstLine="0"/>
      </w:pPr>
      <w:r>
        <w:rPr>
          <w:noProof/>
        </w:rPr>
        <w:drawing>
          <wp:inline distT="0" distB="0" distL="0" distR="0" wp14:anchorId="23E3DE32" wp14:editId="54DA9703">
            <wp:extent cx="5391150" cy="2606040"/>
            <wp:effectExtent l="0" t="0" r="0" b="3810"/>
            <wp:docPr id="25149087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59E5" w14:textId="77777777" w:rsidR="00D13EAA" w:rsidRDefault="00D13EAA">
      <w:r>
        <w:br w:type="page"/>
      </w:r>
    </w:p>
    <w:p w14:paraId="1DA640C3" w14:textId="650DCC65" w:rsidR="00C7011C" w:rsidRDefault="00C7011C" w:rsidP="00C7011C">
      <w:pPr>
        <w:pStyle w:val="ZPSekce"/>
      </w:pPr>
      <w:bookmarkStart w:id="25" w:name="_Toc150532982"/>
      <w:r>
        <w:lastRenderedPageBreak/>
        <w:t>Nová objednávka</w:t>
      </w:r>
      <w:bookmarkEnd w:id="25"/>
    </w:p>
    <w:p w14:paraId="3C60C076" w14:textId="77777777" w:rsidR="00D13EAA" w:rsidRDefault="00D13EAA" w:rsidP="001956C7">
      <w:pPr>
        <w:pStyle w:val="ZPBntext"/>
        <w:ind w:firstLine="0"/>
      </w:pPr>
      <w:r>
        <w:rPr>
          <w:noProof/>
        </w:rPr>
        <w:drawing>
          <wp:inline distT="0" distB="0" distL="0" distR="0" wp14:anchorId="34336B28" wp14:editId="4867E575">
            <wp:extent cx="5396230" cy="2225040"/>
            <wp:effectExtent l="0" t="0" r="0" b="3810"/>
            <wp:docPr id="10261014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B1BE" w14:textId="77777777" w:rsidR="00D13EAA" w:rsidRDefault="00D13EAA">
      <w:r>
        <w:br w:type="page"/>
      </w:r>
    </w:p>
    <w:p w14:paraId="1A03AFD6" w14:textId="0368796C" w:rsidR="00C7011C" w:rsidRDefault="00C7011C" w:rsidP="00C7011C">
      <w:pPr>
        <w:pStyle w:val="ZPSekce"/>
      </w:pPr>
      <w:bookmarkStart w:id="26" w:name="_Toc150532983"/>
      <w:r>
        <w:lastRenderedPageBreak/>
        <w:t>Stav vozidla</w:t>
      </w:r>
      <w:bookmarkEnd w:id="26"/>
    </w:p>
    <w:p w14:paraId="3F775A22" w14:textId="77777777" w:rsidR="00D13EAA" w:rsidRDefault="00D13EAA" w:rsidP="001956C7">
      <w:pPr>
        <w:pStyle w:val="ZPBntext"/>
        <w:ind w:firstLine="0"/>
      </w:pPr>
      <w:r>
        <w:rPr>
          <w:noProof/>
        </w:rPr>
        <w:drawing>
          <wp:inline distT="0" distB="0" distL="0" distR="0" wp14:anchorId="4F86C63D" wp14:editId="24EA37B5">
            <wp:extent cx="5391150" cy="2817495"/>
            <wp:effectExtent l="0" t="0" r="0" b="1905"/>
            <wp:docPr id="11630652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ABE3" w14:textId="77777777" w:rsidR="00D13EAA" w:rsidRDefault="00D13EAA">
      <w:r>
        <w:br w:type="page"/>
      </w:r>
    </w:p>
    <w:p w14:paraId="06103BDA" w14:textId="19C8070B" w:rsidR="00C7011C" w:rsidRDefault="00C7011C" w:rsidP="00C7011C">
      <w:pPr>
        <w:pStyle w:val="ZPSekce"/>
      </w:pPr>
      <w:bookmarkStart w:id="27" w:name="_Toc150532984"/>
      <w:r>
        <w:lastRenderedPageBreak/>
        <w:t>Stav vozidla po zvolení vozidla</w:t>
      </w:r>
      <w:bookmarkEnd w:id="27"/>
    </w:p>
    <w:p w14:paraId="75AFEB07" w14:textId="77777777" w:rsidR="00D13EAA" w:rsidRDefault="00D13EAA" w:rsidP="001956C7">
      <w:pPr>
        <w:pStyle w:val="ZPBntext"/>
        <w:ind w:firstLine="0"/>
      </w:pPr>
      <w:r>
        <w:rPr>
          <w:noProof/>
        </w:rPr>
        <w:drawing>
          <wp:inline distT="0" distB="0" distL="0" distR="0" wp14:anchorId="79DE3C8A" wp14:editId="3EC4F4A5">
            <wp:extent cx="5396230" cy="2193290"/>
            <wp:effectExtent l="0" t="0" r="0" b="0"/>
            <wp:docPr id="19682238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B59F" w14:textId="77777777" w:rsidR="00D13EAA" w:rsidRDefault="00D13EAA">
      <w:r>
        <w:br w:type="page"/>
      </w:r>
    </w:p>
    <w:p w14:paraId="2E653F15" w14:textId="0D47BE50" w:rsidR="00C7011C" w:rsidRDefault="00C7011C" w:rsidP="00C7011C">
      <w:pPr>
        <w:pStyle w:val="ZPSekce"/>
      </w:pPr>
      <w:bookmarkStart w:id="28" w:name="_Toc150532985"/>
      <w:r>
        <w:lastRenderedPageBreak/>
        <w:t>Odvedená práce</w:t>
      </w:r>
      <w:bookmarkEnd w:id="28"/>
    </w:p>
    <w:p w14:paraId="5AE8E596" w14:textId="77777777" w:rsidR="00D13EAA" w:rsidRDefault="00D13EAA" w:rsidP="001956C7">
      <w:pPr>
        <w:pStyle w:val="ZPBntext"/>
        <w:ind w:firstLine="0"/>
      </w:pPr>
      <w:r>
        <w:rPr>
          <w:noProof/>
        </w:rPr>
        <w:drawing>
          <wp:inline distT="0" distB="0" distL="0" distR="0" wp14:anchorId="23D1E0EE" wp14:editId="4D1521F8">
            <wp:extent cx="5391150" cy="2531745"/>
            <wp:effectExtent l="0" t="0" r="0" b="1905"/>
            <wp:docPr id="19468588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5653D" w14:textId="77777777" w:rsidR="00D13EAA" w:rsidRDefault="00D13EAA">
      <w:r>
        <w:br w:type="page"/>
      </w:r>
    </w:p>
    <w:p w14:paraId="3D30B277" w14:textId="7F704BD2" w:rsidR="00C7011C" w:rsidRDefault="00C7011C" w:rsidP="00C7011C">
      <w:pPr>
        <w:pStyle w:val="ZPSekce"/>
      </w:pPr>
      <w:bookmarkStart w:id="29" w:name="_Toc150532986"/>
      <w:r>
        <w:lastRenderedPageBreak/>
        <w:t>Stav vozidla – z pohledu zaměstnance</w:t>
      </w:r>
      <w:bookmarkEnd w:id="29"/>
    </w:p>
    <w:p w14:paraId="4AE8A803" w14:textId="77777777" w:rsidR="00D13EAA" w:rsidRDefault="00D13EAA" w:rsidP="001956C7">
      <w:pPr>
        <w:pStyle w:val="ZPBntext"/>
        <w:ind w:firstLine="0"/>
      </w:pPr>
      <w:r>
        <w:rPr>
          <w:noProof/>
        </w:rPr>
        <w:drawing>
          <wp:inline distT="0" distB="0" distL="0" distR="0" wp14:anchorId="4C7A8998" wp14:editId="6F05D04E">
            <wp:extent cx="5391150" cy="2695575"/>
            <wp:effectExtent l="0" t="0" r="0" b="9525"/>
            <wp:docPr id="32168969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360B" w14:textId="77777777" w:rsidR="00D13EAA" w:rsidRDefault="00D13EAA">
      <w:r>
        <w:br w:type="page"/>
      </w:r>
    </w:p>
    <w:p w14:paraId="3AB2529A" w14:textId="57C9908A" w:rsidR="00C7011C" w:rsidRDefault="00C7011C" w:rsidP="00C7011C">
      <w:pPr>
        <w:pStyle w:val="ZPSekce"/>
      </w:pPr>
      <w:bookmarkStart w:id="30" w:name="_Toc150532987"/>
      <w:r>
        <w:lastRenderedPageBreak/>
        <w:t>Přidat akci</w:t>
      </w:r>
      <w:bookmarkEnd w:id="30"/>
    </w:p>
    <w:p w14:paraId="2CB54494" w14:textId="77777777" w:rsidR="00D13EAA" w:rsidRDefault="00D13EAA" w:rsidP="001956C7">
      <w:pPr>
        <w:pStyle w:val="ZPBntext"/>
        <w:ind w:firstLine="0"/>
      </w:pPr>
      <w:r>
        <w:rPr>
          <w:noProof/>
        </w:rPr>
        <w:drawing>
          <wp:inline distT="0" distB="0" distL="0" distR="0" wp14:anchorId="515E61CD" wp14:editId="469C93D4">
            <wp:extent cx="5391150" cy="3150235"/>
            <wp:effectExtent l="0" t="0" r="0" b="0"/>
            <wp:docPr id="12740412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A4F0" w14:textId="77777777" w:rsidR="00D13EAA" w:rsidRDefault="00D13EAA">
      <w:r>
        <w:br w:type="page"/>
      </w:r>
    </w:p>
    <w:p w14:paraId="401DF8BA" w14:textId="01A9D4BF" w:rsidR="00C7011C" w:rsidRDefault="00C7011C" w:rsidP="00C7011C">
      <w:pPr>
        <w:pStyle w:val="ZPSekce"/>
      </w:pPr>
      <w:bookmarkStart w:id="31" w:name="_Toc150532988"/>
      <w:r>
        <w:lastRenderedPageBreak/>
        <w:t>Moje oddělení</w:t>
      </w:r>
      <w:bookmarkEnd w:id="31"/>
    </w:p>
    <w:p w14:paraId="27FCC69E" w14:textId="77777777" w:rsidR="00D13EAA" w:rsidRDefault="00D13EAA" w:rsidP="001956C7">
      <w:pPr>
        <w:pStyle w:val="ZPBntext"/>
        <w:ind w:firstLine="0"/>
      </w:pPr>
      <w:r>
        <w:rPr>
          <w:noProof/>
        </w:rPr>
        <w:drawing>
          <wp:inline distT="0" distB="0" distL="0" distR="0" wp14:anchorId="13A76B10" wp14:editId="3F8511BA">
            <wp:extent cx="5396230" cy="2536825"/>
            <wp:effectExtent l="0" t="0" r="0" b="0"/>
            <wp:docPr id="14639352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04CD" w14:textId="77777777" w:rsidR="00D13EAA" w:rsidRDefault="00D13EAA">
      <w:r>
        <w:br w:type="page"/>
      </w:r>
    </w:p>
    <w:p w14:paraId="78A7EC67" w14:textId="19143ED7" w:rsidR="00C7011C" w:rsidRDefault="00C7011C" w:rsidP="00C7011C">
      <w:pPr>
        <w:pStyle w:val="ZPSekce"/>
      </w:pPr>
      <w:bookmarkStart w:id="32" w:name="_Toc150532989"/>
      <w:r>
        <w:lastRenderedPageBreak/>
        <w:t>Přidělení vozidla zaměstnanci</w:t>
      </w:r>
      <w:bookmarkEnd w:id="32"/>
    </w:p>
    <w:p w14:paraId="3CF268AD" w14:textId="77777777" w:rsidR="00D13EAA" w:rsidRDefault="00D13EAA" w:rsidP="001956C7">
      <w:pPr>
        <w:pStyle w:val="ZPBntext"/>
        <w:ind w:firstLine="0"/>
      </w:pPr>
      <w:r>
        <w:rPr>
          <w:noProof/>
        </w:rPr>
        <w:drawing>
          <wp:inline distT="0" distB="0" distL="0" distR="0" wp14:anchorId="263992CC" wp14:editId="5A56659D">
            <wp:extent cx="5396230" cy="2505075"/>
            <wp:effectExtent l="0" t="0" r="0" b="9525"/>
            <wp:docPr id="49444118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83EB" w14:textId="77777777" w:rsidR="00C7011C" w:rsidRDefault="00C7011C"/>
    <w:p w14:paraId="1F2AB0BD" w14:textId="132A6A8E" w:rsidR="00D13EAA" w:rsidRDefault="00D13EAA">
      <w:r>
        <w:br w:type="page"/>
      </w:r>
    </w:p>
    <w:p w14:paraId="4E557B80" w14:textId="61178586" w:rsidR="00C7011C" w:rsidRDefault="00C7011C" w:rsidP="00C7011C">
      <w:pPr>
        <w:pStyle w:val="ZPSekce"/>
      </w:pPr>
      <w:bookmarkStart w:id="33" w:name="_Toc150532990"/>
      <w:r>
        <w:lastRenderedPageBreak/>
        <w:t>Správa uživatelů</w:t>
      </w:r>
      <w:bookmarkEnd w:id="33"/>
    </w:p>
    <w:p w14:paraId="79C1F5ED" w14:textId="71520E20" w:rsidR="005132A9" w:rsidRDefault="00D13EAA" w:rsidP="001956C7">
      <w:pPr>
        <w:pStyle w:val="ZPBntext"/>
        <w:ind w:firstLine="0"/>
      </w:pPr>
      <w:r>
        <w:rPr>
          <w:noProof/>
        </w:rPr>
        <w:drawing>
          <wp:inline distT="0" distB="0" distL="0" distR="0" wp14:anchorId="19770D13" wp14:editId="4CC91C7A">
            <wp:extent cx="5391150" cy="2606040"/>
            <wp:effectExtent l="0" t="0" r="0" b="3810"/>
            <wp:docPr id="61261899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D78F" w14:textId="77777777" w:rsidR="005132A9" w:rsidRDefault="005132A9">
      <w:pPr>
        <w:rPr>
          <w:rFonts w:ascii="Cambria" w:hAnsi="Cambria"/>
        </w:rPr>
      </w:pPr>
      <w:r>
        <w:br w:type="page"/>
      </w:r>
    </w:p>
    <w:p w14:paraId="68D292AE" w14:textId="122B5C06" w:rsidR="001956C7" w:rsidRDefault="005132A9" w:rsidP="005132A9">
      <w:pPr>
        <w:pStyle w:val="ZPHlavnnadpis"/>
      </w:pPr>
      <w:r>
        <w:lastRenderedPageBreak/>
        <w:t>Ukázka stránek z aplikace</w:t>
      </w:r>
    </w:p>
    <w:p w14:paraId="16A1E35A" w14:textId="69B37F98" w:rsidR="005132A9" w:rsidRDefault="005132A9" w:rsidP="005132A9">
      <w:pPr>
        <w:pStyle w:val="ZPSekce"/>
      </w:pPr>
      <w:r>
        <w:t>Úvodní stránka</w:t>
      </w:r>
    </w:p>
    <w:p w14:paraId="4E1C28A9" w14:textId="112CD7C3" w:rsidR="005132A9" w:rsidRDefault="005132A9" w:rsidP="005132A9">
      <w:pPr>
        <w:pStyle w:val="ZPZklad"/>
      </w:pPr>
      <w:r w:rsidRPr="005132A9">
        <w:rPr>
          <w:noProof/>
        </w:rPr>
        <w:drawing>
          <wp:inline distT="0" distB="0" distL="0" distR="0" wp14:anchorId="005E05E5" wp14:editId="70E1C9FC">
            <wp:extent cx="5399405" cy="2788920"/>
            <wp:effectExtent l="0" t="0" r="0" b="0"/>
            <wp:docPr id="727022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211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22A6" w14:textId="69F6220E" w:rsidR="005132A9" w:rsidRDefault="005132A9" w:rsidP="005132A9">
      <w:pPr>
        <w:pStyle w:val="ZPSekce"/>
      </w:pPr>
      <w:r>
        <w:t>Služby</w:t>
      </w:r>
    </w:p>
    <w:p w14:paraId="48A79392" w14:textId="64B7CC4F" w:rsidR="005132A9" w:rsidRPr="005132A9" w:rsidRDefault="005132A9" w:rsidP="005132A9">
      <w:pPr>
        <w:pStyle w:val="ZPZanadpisem"/>
      </w:pPr>
      <w:r w:rsidRPr="005132A9">
        <w:rPr>
          <w:noProof/>
        </w:rPr>
        <w:drawing>
          <wp:inline distT="0" distB="0" distL="0" distR="0" wp14:anchorId="7A25E2A4" wp14:editId="665A691B">
            <wp:extent cx="5399405" cy="2769235"/>
            <wp:effectExtent l="0" t="0" r="0" b="0"/>
            <wp:docPr id="1351059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5915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F5CB" w14:textId="0DD94E35" w:rsidR="005132A9" w:rsidRDefault="005132A9" w:rsidP="005132A9">
      <w:pPr>
        <w:pStyle w:val="ZPSekce"/>
      </w:pPr>
      <w:r>
        <w:lastRenderedPageBreak/>
        <w:t>Kontakt</w:t>
      </w:r>
    </w:p>
    <w:p w14:paraId="56E58C0E" w14:textId="490BBDFF" w:rsidR="005132A9" w:rsidRDefault="005132A9" w:rsidP="005132A9">
      <w:pPr>
        <w:pStyle w:val="ZPZanadpisem"/>
      </w:pPr>
      <w:r w:rsidRPr="005132A9">
        <w:rPr>
          <w:noProof/>
        </w:rPr>
        <w:drawing>
          <wp:inline distT="0" distB="0" distL="0" distR="0" wp14:anchorId="6284AA31" wp14:editId="7DE86045">
            <wp:extent cx="5399405" cy="2778125"/>
            <wp:effectExtent l="0" t="0" r="0" b="3175"/>
            <wp:docPr id="145808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8234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3991" w14:textId="160C82A6" w:rsidR="005132A9" w:rsidRDefault="005132A9" w:rsidP="005132A9">
      <w:pPr>
        <w:pStyle w:val="ZPSekce"/>
      </w:pPr>
      <w:r>
        <w:t>Přihlášení</w:t>
      </w:r>
    </w:p>
    <w:p w14:paraId="16DFF0E8" w14:textId="1AD60D7F" w:rsidR="005132A9" w:rsidRPr="005132A9" w:rsidRDefault="005132A9" w:rsidP="005132A9">
      <w:pPr>
        <w:pStyle w:val="ZPZanadpisem"/>
      </w:pPr>
      <w:r w:rsidRPr="005132A9">
        <w:rPr>
          <w:noProof/>
        </w:rPr>
        <w:drawing>
          <wp:inline distT="0" distB="0" distL="0" distR="0" wp14:anchorId="20D07105" wp14:editId="25692C09">
            <wp:extent cx="5399405" cy="2788920"/>
            <wp:effectExtent l="0" t="0" r="0" b="0"/>
            <wp:docPr id="1499558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5864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3B26" w14:textId="45B8712D" w:rsidR="005132A9" w:rsidRDefault="005132A9" w:rsidP="005132A9">
      <w:pPr>
        <w:pStyle w:val="ZPSekce"/>
      </w:pPr>
      <w:r>
        <w:lastRenderedPageBreak/>
        <w:t>Registrace</w:t>
      </w:r>
    </w:p>
    <w:p w14:paraId="410032BD" w14:textId="484FC6C2" w:rsidR="005132A9" w:rsidRDefault="005132A9" w:rsidP="005132A9">
      <w:pPr>
        <w:pStyle w:val="ZPZanadpisem"/>
      </w:pPr>
      <w:r w:rsidRPr="005132A9">
        <w:rPr>
          <w:noProof/>
        </w:rPr>
        <w:drawing>
          <wp:inline distT="0" distB="0" distL="0" distR="0" wp14:anchorId="3788EB1A" wp14:editId="5E41947B">
            <wp:extent cx="5399405" cy="2776855"/>
            <wp:effectExtent l="0" t="0" r="0" b="4445"/>
            <wp:docPr id="1370305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0541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E46D" w14:textId="02A1592E" w:rsidR="005132A9" w:rsidRDefault="005132A9" w:rsidP="005132A9">
      <w:pPr>
        <w:pStyle w:val="ZPSekce"/>
      </w:pPr>
      <w:r>
        <w:t>Přihlášený uživatel – zákazník</w:t>
      </w:r>
    </w:p>
    <w:p w14:paraId="5704659D" w14:textId="5EF26E9A" w:rsidR="005132A9" w:rsidRPr="005132A9" w:rsidRDefault="005132A9" w:rsidP="005132A9">
      <w:pPr>
        <w:pStyle w:val="ZPZanadpisem"/>
      </w:pPr>
      <w:r w:rsidRPr="005132A9">
        <w:rPr>
          <w:noProof/>
        </w:rPr>
        <w:drawing>
          <wp:inline distT="0" distB="0" distL="0" distR="0" wp14:anchorId="158A026F" wp14:editId="7D253AB6">
            <wp:extent cx="5399405" cy="2791460"/>
            <wp:effectExtent l="0" t="0" r="0" b="8890"/>
            <wp:docPr id="1168467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6766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EE04" w14:textId="35988B8C" w:rsidR="005132A9" w:rsidRDefault="005132A9" w:rsidP="005132A9">
      <w:pPr>
        <w:pStyle w:val="ZPSekce"/>
      </w:pPr>
      <w:r>
        <w:lastRenderedPageBreak/>
        <w:t>Přihlášený uživatel – technik</w:t>
      </w:r>
    </w:p>
    <w:p w14:paraId="2E25B737" w14:textId="73A7A9E4" w:rsidR="005132A9" w:rsidRPr="005132A9" w:rsidRDefault="005132A9" w:rsidP="005132A9">
      <w:pPr>
        <w:pStyle w:val="ZPZanadpisem"/>
      </w:pPr>
      <w:r w:rsidRPr="005132A9">
        <w:rPr>
          <w:noProof/>
        </w:rPr>
        <w:drawing>
          <wp:inline distT="0" distB="0" distL="0" distR="0" wp14:anchorId="022D91AF" wp14:editId="1A0B67D9">
            <wp:extent cx="5399405" cy="2773045"/>
            <wp:effectExtent l="0" t="0" r="0" b="8255"/>
            <wp:docPr id="440103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0399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2994" w14:textId="114B56A8" w:rsidR="005132A9" w:rsidRDefault="005132A9" w:rsidP="005132A9">
      <w:pPr>
        <w:pStyle w:val="ZPSekce"/>
      </w:pPr>
      <w:r>
        <w:t>Přihlášený uživatel – manažer</w:t>
      </w:r>
    </w:p>
    <w:p w14:paraId="61B9FF6D" w14:textId="6F7315DD" w:rsidR="005132A9" w:rsidRPr="005132A9" w:rsidRDefault="005132A9" w:rsidP="005132A9">
      <w:pPr>
        <w:pStyle w:val="ZPZanadpisem"/>
      </w:pPr>
      <w:r w:rsidRPr="005132A9">
        <w:rPr>
          <w:noProof/>
        </w:rPr>
        <w:drawing>
          <wp:inline distT="0" distB="0" distL="0" distR="0" wp14:anchorId="2D1AB2C0" wp14:editId="38D33A39">
            <wp:extent cx="5399405" cy="2782570"/>
            <wp:effectExtent l="0" t="0" r="0" b="0"/>
            <wp:docPr id="188244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424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346D" w14:textId="4CA46113" w:rsidR="005132A9" w:rsidRPr="005132A9" w:rsidRDefault="005132A9" w:rsidP="005132A9">
      <w:pPr>
        <w:pStyle w:val="ZPSekce"/>
      </w:pPr>
      <w:r>
        <w:lastRenderedPageBreak/>
        <w:t>Přihlášený uživatel – admin/boss</w:t>
      </w:r>
    </w:p>
    <w:p w14:paraId="64F00E56" w14:textId="23F9D154" w:rsidR="005132A9" w:rsidRDefault="005132A9" w:rsidP="005132A9">
      <w:pPr>
        <w:pStyle w:val="ZPBntext"/>
        <w:ind w:firstLine="0"/>
      </w:pPr>
      <w:r w:rsidRPr="005132A9">
        <w:rPr>
          <w:noProof/>
        </w:rPr>
        <w:drawing>
          <wp:inline distT="0" distB="0" distL="0" distR="0" wp14:anchorId="41E043CE" wp14:editId="3AB1422A">
            <wp:extent cx="5399405" cy="2779395"/>
            <wp:effectExtent l="0" t="0" r="0" b="1905"/>
            <wp:docPr id="1004754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457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BC7E" w14:textId="77777777" w:rsidR="005E178C" w:rsidRDefault="005E178C" w:rsidP="005132A9">
      <w:pPr>
        <w:pStyle w:val="ZPBntext"/>
        <w:ind w:firstLine="0"/>
      </w:pPr>
    </w:p>
    <w:p w14:paraId="63F22252" w14:textId="3E948371" w:rsidR="005E178C" w:rsidRDefault="005E178C" w:rsidP="005E178C">
      <w:pPr>
        <w:pStyle w:val="ZPSekce"/>
      </w:pPr>
      <w:r>
        <w:t>Technik – moje práce</w:t>
      </w:r>
    </w:p>
    <w:p w14:paraId="16C3CCF0" w14:textId="6BDB1551" w:rsidR="005E178C" w:rsidRDefault="005E178C" w:rsidP="005132A9">
      <w:pPr>
        <w:pStyle w:val="ZPBntext"/>
        <w:ind w:firstLine="0"/>
      </w:pPr>
      <w:r w:rsidRPr="005E178C">
        <w:rPr>
          <w:noProof/>
        </w:rPr>
        <w:drawing>
          <wp:inline distT="0" distB="0" distL="0" distR="0" wp14:anchorId="4ECDB019" wp14:editId="28346A50">
            <wp:extent cx="5399405" cy="2776855"/>
            <wp:effectExtent l="0" t="0" r="0" b="4445"/>
            <wp:docPr id="1651337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3736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00B1" w14:textId="77777777" w:rsidR="005E178C" w:rsidRDefault="005E178C" w:rsidP="005132A9">
      <w:pPr>
        <w:pStyle w:val="ZPBntext"/>
        <w:ind w:firstLine="0"/>
      </w:pPr>
    </w:p>
    <w:p w14:paraId="4132B386" w14:textId="56D60F38" w:rsidR="005E178C" w:rsidRDefault="005E178C" w:rsidP="005E178C">
      <w:pPr>
        <w:pStyle w:val="ZPSekce"/>
      </w:pPr>
      <w:r>
        <w:lastRenderedPageBreak/>
        <w:t>Admin – správa uživatelů</w:t>
      </w:r>
    </w:p>
    <w:p w14:paraId="283E3515" w14:textId="41221CFE" w:rsidR="005E178C" w:rsidRDefault="005E178C" w:rsidP="005E178C">
      <w:pPr>
        <w:pStyle w:val="ZPZanadpisem"/>
      </w:pPr>
      <w:r w:rsidRPr="005E178C">
        <w:rPr>
          <w:noProof/>
        </w:rPr>
        <w:drawing>
          <wp:inline distT="0" distB="0" distL="0" distR="0" wp14:anchorId="54BF0D32" wp14:editId="2796EA77">
            <wp:extent cx="5399405" cy="2774315"/>
            <wp:effectExtent l="0" t="0" r="0" b="6985"/>
            <wp:docPr id="1886261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6106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5D8B" w14:textId="75900660" w:rsidR="005E178C" w:rsidRDefault="005E178C" w:rsidP="005E178C">
      <w:pPr>
        <w:pStyle w:val="ZPSekce"/>
      </w:pPr>
      <w:r>
        <w:t>Zákazník – stav vozidla</w:t>
      </w:r>
    </w:p>
    <w:p w14:paraId="3C09EF94" w14:textId="5CA36615" w:rsidR="005E178C" w:rsidRDefault="005E178C" w:rsidP="005E178C">
      <w:pPr>
        <w:pStyle w:val="ZPZanadpisem"/>
      </w:pPr>
      <w:r w:rsidRPr="005E178C">
        <w:rPr>
          <w:noProof/>
        </w:rPr>
        <w:drawing>
          <wp:inline distT="0" distB="0" distL="0" distR="0" wp14:anchorId="4974814B" wp14:editId="69631A39">
            <wp:extent cx="5399405" cy="2773680"/>
            <wp:effectExtent l="0" t="0" r="0" b="7620"/>
            <wp:docPr id="961060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6070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3685" w14:textId="228D7419" w:rsidR="005E178C" w:rsidRDefault="005E178C" w:rsidP="005E178C">
      <w:pPr>
        <w:pStyle w:val="ZPSekce"/>
      </w:pPr>
      <w:r>
        <w:lastRenderedPageBreak/>
        <w:t>Zákazník – nová objednávka</w:t>
      </w:r>
    </w:p>
    <w:p w14:paraId="0C0A0523" w14:textId="2E685B9A" w:rsidR="005E178C" w:rsidRDefault="005E178C" w:rsidP="005E178C">
      <w:pPr>
        <w:pStyle w:val="ZPZanadpisem"/>
      </w:pPr>
      <w:r w:rsidRPr="005E178C">
        <w:rPr>
          <w:noProof/>
        </w:rPr>
        <w:drawing>
          <wp:inline distT="0" distB="0" distL="0" distR="0" wp14:anchorId="748EF8F6" wp14:editId="42A11004">
            <wp:extent cx="5399405" cy="2778125"/>
            <wp:effectExtent l="0" t="0" r="0" b="3175"/>
            <wp:docPr id="481112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128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2F85" w14:textId="2CC17655" w:rsidR="005E178C" w:rsidRDefault="005E178C" w:rsidP="005E178C">
      <w:pPr>
        <w:pStyle w:val="ZPSekce"/>
      </w:pPr>
      <w:r>
        <w:t>Zákazník – stav vozidla podrobnosti</w:t>
      </w:r>
    </w:p>
    <w:p w14:paraId="0496CB0F" w14:textId="7210C5D1" w:rsidR="005E178C" w:rsidRPr="005E178C" w:rsidRDefault="005E178C" w:rsidP="005E178C">
      <w:pPr>
        <w:pStyle w:val="ZPZanadpisem"/>
      </w:pPr>
      <w:r w:rsidRPr="005E178C">
        <w:rPr>
          <w:noProof/>
        </w:rPr>
        <w:drawing>
          <wp:inline distT="0" distB="0" distL="0" distR="0" wp14:anchorId="0881D45F" wp14:editId="4E39A818">
            <wp:extent cx="5399405" cy="2798445"/>
            <wp:effectExtent l="0" t="0" r="0" b="1905"/>
            <wp:docPr id="2090041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4169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78C" w:rsidRPr="005E178C" w:rsidSect="00103D98">
      <w:headerReference w:type="even" r:id="rId43"/>
      <w:headerReference w:type="default" r:id="rId44"/>
      <w:type w:val="oddPage"/>
      <w:pgSz w:w="11906" w:h="16838" w:code="9"/>
      <w:pgMar w:top="1418" w:right="1418" w:bottom="2268" w:left="851" w:header="1276" w:footer="1276" w:gutter="113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D3EBE" w14:textId="77777777" w:rsidR="00103D98" w:rsidRDefault="00103D98">
      <w:r>
        <w:separator/>
      </w:r>
    </w:p>
    <w:p w14:paraId="44DCB918" w14:textId="77777777" w:rsidR="00103D98" w:rsidRDefault="00103D98"/>
    <w:p w14:paraId="62B59ECA" w14:textId="77777777" w:rsidR="00103D98" w:rsidRDefault="00103D98"/>
    <w:p w14:paraId="6C9999C0" w14:textId="77777777" w:rsidR="00103D98" w:rsidRDefault="00103D98"/>
    <w:p w14:paraId="5BAC49F1" w14:textId="77777777" w:rsidR="00103D98" w:rsidRDefault="00103D98"/>
    <w:p w14:paraId="7B9D91AB" w14:textId="77777777" w:rsidR="00103D98" w:rsidRDefault="00103D98"/>
  </w:endnote>
  <w:endnote w:type="continuationSeparator" w:id="0">
    <w:p w14:paraId="420A847D" w14:textId="77777777" w:rsidR="00103D98" w:rsidRDefault="00103D98">
      <w:r>
        <w:continuationSeparator/>
      </w:r>
    </w:p>
    <w:p w14:paraId="288982E2" w14:textId="77777777" w:rsidR="00103D98" w:rsidRDefault="00103D98"/>
    <w:p w14:paraId="3E6ED8EA" w14:textId="77777777" w:rsidR="00103D98" w:rsidRDefault="00103D98"/>
    <w:p w14:paraId="3D84676B" w14:textId="77777777" w:rsidR="00103D98" w:rsidRDefault="00103D98"/>
    <w:p w14:paraId="1B80489E" w14:textId="77777777" w:rsidR="00103D98" w:rsidRDefault="00103D98"/>
    <w:p w14:paraId="236E9996" w14:textId="77777777" w:rsidR="00103D98" w:rsidRDefault="00103D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51462" w14:textId="7F43FFE3" w:rsidR="00264C02" w:rsidRDefault="00995DA9" w:rsidP="00264C02">
    <w:pPr>
      <w:pStyle w:val="ZPPatatitulnlist"/>
    </w:pPr>
    <w:r>
      <w:t>Brno 20</w:t>
    </w:r>
    <w:r w:rsidR="00264C02"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FF97A" w14:textId="77777777" w:rsidR="00995DA9" w:rsidRPr="00501AEA" w:rsidRDefault="00995DA9" w:rsidP="00501A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A5401" w14:textId="77777777" w:rsidR="00103D98" w:rsidRDefault="00103D98">
      <w:r>
        <w:separator/>
      </w:r>
    </w:p>
    <w:p w14:paraId="22C57871" w14:textId="77777777" w:rsidR="00103D98" w:rsidRDefault="00103D98"/>
  </w:footnote>
  <w:footnote w:type="continuationSeparator" w:id="0">
    <w:p w14:paraId="7B20CCDD" w14:textId="77777777" w:rsidR="00103D98" w:rsidRDefault="00103D98">
      <w:r>
        <w:continuationSeparator/>
      </w:r>
    </w:p>
    <w:p w14:paraId="346040C8" w14:textId="77777777" w:rsidR="00103D98" w:rsidRDefault="00103D98"/>
    <w:p w14:paraId="6BA2144B" w14:textId="77777777" w:rsidR="00103D98" w:rsidRDefault="00103D98"/>
    <w:p w14:paraId="43F160B4" w14:textId="77777777" w:rsidR="00103D98" w:rsidRDefault="00103D98"/>
    <w:p w14:paraId="1E17C31E" w14:textId="77777777" w:rsidR="00103D98" w:rsidRDefault="00103D98"/>
    <w:p w14:paraId="10A514B1" w14:textId="77777777" w:rsidR="00103D98" w:rsidRDefault="00103D9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6D544" w14:textId="77777777" w:rsidR="00995DA9" w:rsidRDefault="00995DA9" w:rsidP="00E532CF">
    <w:pPr>
      <w:pStyle w:val="ZPZhlavtitulnlist"/>
    </w:pPr>
    <w:r>
      <w:t>Mendelova univerzita v Brně</w:t>
    </w:r>
    <w:r>
      <w:br/>
      <w:t>Provozně ekonomická fakulta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BE118" w14:textId="77777777" w:rsidR="00995DA9" w:rsidRPr="00501AEA" w:rsidRDefault="00995DA9" w:rsidP="00501A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946A5" w14:textId="144CDC2F" w:rsidR="00995DA9" w:rsidRDefault="00995DA9" w:rsidP="0061507C">
    <w:pPr>
      <w:pStyle w:val="ZPZhlavvlevo"/>
    </w:pPr>
    <w:r>
      <w:fldChar w:fldCharType="begin"/>
    </w:r>
    <w:r>
      <w:instrText xml:space="preserve"> PAGE </w:instrText>
    </w:r>
    <w:r>
      <w:fldChar w:fldCharType="separate"/>
    </w:r>
    <w:r w:rsidR="001C1F82">
      <w:rPr>
        <w:noProof/>
      </w:rPr>
      <w:t>8</w:t>
    </w:r>
    <w:r>
      <w:fldChar w:fldCharType="end"/>
    </w:r>
    <w:r>
      <w:tab/>
    </w:r>
    <w:fldSimple w:instr=" STYLEREF  &quot;ZP: Nadpis Obsah&quot;  \* MERGEFORMAT ">
      <w:r w:rsidR="00A26A0A">
        <w:rPr>
          <w:noProof/>
        </w:rPr>
        <w:t>Obsah</w:t>
      </w:r>
    </w:fldSimple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63D5A" w14:textId="6D3D1766" w:rsidR="00995DA9" w:rsidRDefault="00000000" w:rsidP="0074241C">
    <w:pPr>
      <w:pStyle w:val="ZPZhlavvpravo"/>
    </w:pPr>
    <w:fldSimple w:instr=" STYLEREF  &quot;ZP: Nadpis Obsah&quot;  \* MERGEFORMAT ">
      <w:r w:rsidR="00A26A0A">
        <w:rPr>
          <w:noProof/>
        </w:rPr>
        <w:t>Obsah</w:t>
      </w:r>
    </w:fldSimple>
    <w:r w:rsidR="00995DA9">
      <w:tab/>
    </w:r>
    <w:r w:rsidR="00995DA9" w:rsidRPr="00581933">
      <w:fldChar w:fldCharType="begin"/>
    </w:r>
    <w:r w:rsidR="00995DA9" w:rsidRPr="00581933">
      <w:instrText xml:space="preserve"> PAGE </w:instrText>
    </w:r>
    <w:r w:rsidR="00995DA9" w:rsidRPr="00581933">
      <w:fldChar w:fldCharType="separate"/>
    </w:r>
    <w:r w:rsidR="001C1F82">
      <w:rPr>
        <w:noProof/>
      </w:rPr>
      <w:t>9</w:t>
    </w:r>
    <w:r w:rsidR="00995DA9" w:rsidRPr="00581933"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664A5" w14:textId="67C3F157" w:rsidR="00995DA9" w:rsidRDefault="00995DA9" w:rsidP="0074241C">
    <w:pPr>
      <w:pStyle w:val="ZPZhlavvlevo"/>
    </w:pPr>
    <w:r>
      <w:fldChar w:fldCharType="begin"/>
    </w:r>
    <w:r>
      <w:instrText xml:space="preserve"> PAGE </w:instrText>
    </w:r>
    <w:r>
      <w:fldChar w:fldCharType="separate"/>
    </w:r>
    <w:r w:rsidR="001C1F82">
      <w:rPr>
        <w:noProof/>
      </w:rPr>
      <w:t>20</w:t>
    </w:r>
    <w:r>
      <w:fldChar w:fldCharType="end"/>
    </w:r>
    <w:r>
      <w:tab/>
    </w:r>
    <w:fldSimple w:instr=" STYLEREF  &quot;ZP: Hlavní nadpis&quot;  \* MERGEFORMAT ">
      <w:r w:rsidR="00A26A0A">
        <w:rPr>
          <w:noProof/>
        </w:rPr>
        <w:t>Drátěné modely stránek</w:t>
      </w:r>
    </w:fldSimple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36696" w14:textId="7233CF3B" w:rsidR="00995DA9" w:rsidRDefault="00000000" w:rsidP="0074241C">
    <w:pPr>
      <w:pStyle w:val="ZPZhlavvpravo"/>
    </w:pPr>
    <w:fldSimple w:instr=" STYLEREF  &quot;ZP: Hlavní nadpis&quot;  \* MERGEFORMAT ">
      <w:r w:rsidR="00A26A0A">
        <w:rPr>
          <w:noProof/>
        </w:rPr>
        <w:t>Popis implementace</w:t>
      </w:r>
    </w:fldSimple>
    <w:r w:rsidR="00995DA9">
      <w:tab/>
    </w:r>
    <w:r w:rsidR="00995DA9" w:rsidRPr="005843DF">
      <w:fldChar w:fldCharType="begin"/>
    </w:r>
    <w:r w:rsidR="00995DA9" w:rsidRPr="005843DF">
      <w:instrText xml:space="preserve"> PAGE </w:instrText>
    </w:r>
    <w:r w:rsidR="00995DA9" w:rsidRPr="005843DF">
      <w:fldChar w:fldCharType="separate"/>
    </w:r>
    <w:r w:rsidR="001C1F82">
      <w:rPr>
        <w:noProof/>
      </w:rPr>
      <w:t>19</w:t>
    </w:r>
    <w:r w:rsidR="00995DA9" w:rsidRPr="005843DF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47B0A"/>
    <w:multiLevelType w:val="multilevel"/>
    <w:tmpl w:val="521A3944"/>
    <w:lvl w:ilvl="0">
      <w:start w:val="1"/>
      <w:numFmt w:val="decimal"/>
      <w:pStyle w:val="ZPHlavnnadpis"/>
      <w:lvlText w:val="%1"/>
      <w:lvlJc w:val="left"/>
      <w:pPr>
        <w:tabs>
          <w:tab w:val="num" w:pos="482"/>
        </w:tabs>
        <w:ind w:left="480" w:hanging="480"/>
      </w:pPr>
      <w:rPr>
        <w:rFonts w:hint="default"/>
      </w:rPr>
    </w:lvl>
    <w:lvl w:ilvl="1">
      <w:start w:val="1"/>
      <w:numFmt w:val="decimal"/>
      <w:pStyle w:val="ZPSekce"/>
      <w:lvlText w:val="%1.%2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pStyle w:val="ZPPodsekce"/>
      <w:lvlText w:val="%1.%2.%3"/>
      <w:lvlJc w:val="left"/>
      <w:pPr>
        <w:tabs>
          <w:tab w:val="num" w:pos="964"/>
        </w:tabs>
        <w:ind w:left="964" w:hanging="96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04"/>
        </w:tabs>
        <w:ind w:left="1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48"/>
        </w:tabs>
        <w:ind w:left="1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392"/>
        </w:tabs>
        <w:ind w:left="1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536"/>
        </w:tabs>
        <w:ind w:left="1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80"/>
        </w:tabs>
        <w:ind w:left="1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24"/>
        </w:tabs>
        <w:ind w:left="1824" w:hanging="1584"/>
      </w:pPr>
      <w:rPr>
        <w:rFonts w:hint="default"/>
      </w:rPr>
    </w:lvl>
  </w:abstractNum>
  <w:abstractNum w:abstractNumId="1" w15:restartNumberingAfterBreak="0">
    <w:nsid w:val="14FC3962"/>
    <w:multiLevelType w:val="hybridMultilevel"/>
    <w:tmpl w:val="53066F42"/>
    <w:lvl w:ilvl="0" w:tplc="0405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16A56C0B"/>
    <w:multiLevelType w:val="multilevel"/>
    <w:tmpl w:val="6C52E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552837"/>
    <w:multiLevelType w:val="hybridMultilevel"/>
    <w:tmpl w:val="0D06E1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51D4A"/>
    <w:multiLevelType w:val="multilevel"/>
    <w:tmpl w:val="EEB07E0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podnadpis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0482133"/>
    <w:multiLevelType w:val="hybridMultilevel"/>
    <w:tmpl w:val="D0FC1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F1555"/>
    <w:multiLevelType w:val="hybridMultilevel"/>
    <w:tmpl w:val="1F5E98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43BA7"/>
    <w:multiLevelType w:val="hybridMultilevel"/>
    <w:tmpl w:val="8F147F6A"/>
    <w:lvl w:ilvl="0" w:tplc="04050001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8" w15:restartNumberingAfterBreak="0">
    <w:nsid w:val="279E1AD6"/>
    <w:multiLevelType w:val="hybridMultilevel"/>
    <w:tmpl w:val="7114A1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D3A3F"/>
    <w:multiLevelType w:val="hybridMultilevel"/>
    <w:tmpl w:val="67B4EBC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A1670F"/>
    <w:multiLevelType w:val="hybridMultilevel"/>
    <w:tmpl w:val="DDE8C4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4C3261"/>
    <w:multiLevelType w:val="hybridMultilevel"/>
    <w:tmpl w:val="F9D276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7330DE"/>
    <w:multiLevelType w:val="multilevel"/>
    <w:tmpl w:val="F6A22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AC139E"/>
    <w:multiLevelType w:val="hybridMultilevel"/>
    <w:tmpl w:val="6D2E20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E0CFB"/>
    <w:multiLevelType w:val="hybridMultilevel"/>
    <w:tmpl w:val="6632E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2676B"/>
    <w:multiLevelType w:val="hybridMultilevel"/>
    <w:tmpl w:val="8304CE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1F47CC"/>
    <w:multiLevelType w:val="multilevel"/>
    <w:tmpl w:val="646C1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EC3207"/>
    <w:multiLevelType w:val="hybridMultilevel"/>
    <w:tmpl w:val="4E64CA4A"/>
    <w:lvl w:ilvl="0" w:tplc="D13463CE">
      <w:start w:val="1"/>
      <w:numFmt w:val="decimal"/>
      <w:pStyle w:val="ZPPopisektabulky"/>
      <w:lvlText w:val="Tab. %1"/>
      <w:lvlJc w:val="left"/>
      <w:pPr>
        <w:tabs>
          <w:tab w:val="num" w:pos="20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6532871"/>
    <w:multiLevelType w:val="hybridMultilevel"/>
    <w:tmpl w:val="803E2D32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901C3E"/>
    <w:multiLevelType w:val="hybridMultilevel"/>
    <w:tmpl w:val="3FE82E9A"/>
    <w:lvl w:ilvl="0" w:tplc="04050001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20" w15:restartNumberingAfterBreak="0">
    <w:nsid w:val="69204970"/>
    <w:multiLevelType w:val="hybridMultilevel"/>
    <w:tmpl w:val="42A07BA2"/>
    <w:lvl w:ilvl="0" w:tplc="00D66E76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62" w:hanging="360"/>
      </w:pPr>
    </w:lvl>
    <w:lvl w:ilvl="2" w:tplc="0405001B" w:tentative="1">
      <w:start w:val="1"/>
      <w:numFmt w:val="lowerRoman"/>
      <w:lvlText w:val="%3."/>
      <w:lvlJc w:val="right"/>
      <w:pPr>
        <w:ind w:left="2282" w:hanging="180"/>
      </w:pPr>
    </w:lvl>
    <w:lvl w:ilvl="3" w:tplc="0405000F" w:tentative="1">
      <w:start w:val="1"/>
      <w:numFmt w:val="decimal"/>
      <w:lvlText w:val="%4."/>
      <w:lvlJc w:val="left"/>
      <w:pPr>
        <w:ind w:left="3002" w:hanging="360"/>
      </w:pPr>
    </w:lvl>
    <w:lvl w:ilvl="4" w:tplc="04050019" w:tentative="1">
      <w:start w:val="1"/>
      <w:numFmt w:val="lowerLetter"/>
      <w:lvlText w:val="%5."/>
      <w:lvlJc w:val="left"/>
      <w:pPr>
        <w:ind w:left="3722" w:hanging="360"/>
      </w:pPr>
    </w:lvl>
    <w:lvl w:ilvl="5" w:tplc="0405001B" w:tentative="1">
      <w:start w:val="1"/>
      <w:numFmt w:val="lowerRoman"/>
      <w:lvlText w:val="%6."/>
      <w:lvlJc w:val="right"/>
      <w:pPr>
        <w:ind w:left="4442" w:hanging="180"/>
      </w:pPr>
    </w:lvl>
    <w:lvl w:ilvl="6" w:tplc="0405000F" w:tentative="1">
      <w:start w:val="1"/>
      <w:numFmt w:val="decimal"/>
      <w:lvlText w:val="%7."/>
      <w:lvlJc w:val="left"/>
      <w:pPr>
        <w:ind w:left="5162" w:hanging="360"/>
      </w:pPr>
    </w:lvl>
    <w:lvl w:ilvl="7" w:tplc="04050019" w:tentative="1">
      <w:start w:val="1"/>
      <w:numFmt w:val="lowerLetter"/>
      <w:lvlText w:val="%8."/>
      <w:lvlJc w:val="left"/>
      <w:pPr>
        <w:ind w:left="5882" w:hanging="360"/>
      </w:pPr>
    </w:lvl>
    <w:lvl w:ilvl="8" w:tplc="0405001B" w:tentative="1">
      <w:start w:val="1"/>
      <w:numFmt w:val="lowerRoman"/>
      <w:lvlText w:val="%9."/>
      <w:lvlJc w:val="right"/>
      <w:pPr>
        <w:ind w:left="6602" w:hanging="180"/>
      </w:pPr>
    </w:lvl>
  </w:abstractNum>
  <w:abstractNum w:abstractNumId="21" w15:restartNumberingAfterBreak="0">
    <w:nsid w:val="6AED6045"/>
    <w:multiLevelType w:val="hybridMultilevel"/>
    <w:tmpl w:val="A28C759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632FAE"/>
    <w:multiLevelType w:val="hybridMultilevel"/>
    <w:tmpl w:val="48CC46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AD5BB0"/>
    <w:multiLevelType w:val="hybridMultilevel"/>
    <w:tmpl w:val="746EF90E"/>
    <w:lvl w:ilvl="0" w:tplc="040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4" w15:restartNumberingAfterBreak="0">
    <w:nsid w:val="71F45FA9"/>
    <w:multiLevelType w:val="hybridMultilevel"/>
    <w:tmpl w:val="3C0E3D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C00B05"/>
    <w:multiLevelType w:val="multilevel"/>
    <w:tmpl w:val="A6D47DB6"/>
    <w:lvl w:ilvl="0">
      <w:start w:val="1"/>
      <w:numFmt w:val="upperLetter"/>
      <w:pStyle w:val="ZPHlavnnadpis--plohy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4"/>
        </w:tabs>
        <w:ind w:left="764" w:hanging="48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01"/>
        </w:tabs>
        <w:ind w:left="1501" w:hanging="73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04"/>
        </w:tabs>
        <w:ind w:left="9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48"/>
        </w:tabs>
        <w:ind w:left="10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92"/>
        </w:tabs>
        <w:ind w:left="11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36"/>
        </w:tabs>
        <w:ind w:left="13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80"/>
        </w:tabs>
        <w:ind w:left="1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24"/>
        </w:tabs>
        <w:ind w:left="1624" w:hanging="1584"/>
      </w:pPr>
      <w:rPr>
        <w:rFonts w:hint="default"/>
      </w:rPr>
    </w:lvl>
  </w:abstractNum>
  <w:abstractNum w:abstractNumId="26" w15:restartNumberingAfterBreak="0">
    <w:nsid w:val="732641C6"/>
    <w:multiLevelType w:val="hybridMultilevel"/>
    <w:tmpl w:val="FD9A9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AA4B2C"/>
    <w:multiLevelType w:val="hybridMultilevel"/>
    <w:tmpl w:val="B8926DC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C31B78"/>
    <w:multiLevelType w:val="hybridMultilevel"/>
    <w:tmpl w:val="8B9C6216"/>
    <w:lvl w:ilvl="0" w:tplc="D166DD8A">
      <w:start w:val="1"/>
      <w:numFmt w:val="decimal"/>
      <w:pStyle w:val="ZPPopisekobrzku"/>
      <w:lvlText w:val="Obr. %1"/>
      <w:lvlJc w:val="left"/>
      <w:pPr>
        <w:tabs>
          <w:tab w:val="num" w:pos="20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333070026">
    <w:abstractNumId w:val="4"/>
  </w:num>
  <w:num w:numId="2" w16cid:durableId="915624697">
    <w:abstractNumId w:val="25"/>
  </w:num>
  <w:num w:numId="3" w16cid:durableId="1050963069">
    <w:abstractNumId w:val="17"/>
  </w:num>
  <w:num w:numId="4" w16cid:durableId="87040165">
    <w:abstractNumId w:val="28"/>
  </w:num>
  <w:num w:numId="5" w16cid:durableId="1927105345">
    <w:abstractNumId w:val="0"/>
  </w:num>
  <w:num w:numId="6" w16cid:durableId="957830427">
    <w:abstractNumId w:val="21"/>
  </w:num>
  <w:num w:numId="7" w16cid:durableId="305858609">
    <w:abstractNumId w:val="6"/>
  </w:num>
  <w:num w:numId="8" w16cid:durableId="1436906752">
    <w:abstractNumId w:val="5"/>
  </w:num>
  <w:num w:numId="9" w16cid:durableId="1876189118">
    <w:abstractNumId w:val="20"/>
  </w:num>
  <w:num w:numId="10" w16cid:durableId="666009486">
    <w:abstractNumId w:val="16"/>
  </w:num>
  <w:num w:numId="11" w16cid:durableId="1513108268">
    <w:abstractNumId w:val="12"/>
  </w:num>
  <w:num w:numId="12" w16cid:durableId="760876471">
    <w:abstractNumId w:val="2"/>
  </w:num>
  <w:num w:numId="13" w16cid:durableId="1571305938">
    <w:abstractNumId w:val="26"/>
  </w:num>
  <w:num w:numId="14" w16cid:durableId="2099710920">
    <w:abstractNumId w:val="24"/>
  </w:num>
  <w:num w:numId="15" w16cid:durableId="400449796">
    <w:abstractNumId w:val="10"/>
  </w:num>
  <w:num w:numId="16" w16cid:durableId="1984651791">
    <w:abstractNumId w:val="13"/>
  </w:num>
  <w:num w:numId="17" w16cid:durableId="1445155991">
    <w:abstractNumId w:val="3"/>
  </w:num>
  <w:num w:numId="18" w16cid:durableId="2132360441">
    <w:abstractNumId w:val="14"/>
  </w:num>
  <w:num w:numId="19" w16cid:durableId="149104322">
    <w:abstractNumId w:val="11"/>
  </w:num>
  <w:num w:numId="20" w16cid:durableId="200552808">
    <w:abstractNumId w:val="8"/>
  </w:num>
  <w:num w:numId="21" w16cid:durableId="504591727">
    <w:abstractNumId w:val="7"/>
  </w:num>
  <w:num w:numId="22" w16cid:durableId="59447766">
    <w:abstractNumId w:val="15"/>
  </w:num>
  <w:num w:numId="23" w16cid:durableId="1146627357">
    <w:abstractNumId w:val="1"/>
  </w:num>
  <w:num w:numId="24" w16cid:durableId="325017286">
    <w:abstractNumId w:val="18"/>
  </w:num>
  <w:num w:numId="25" w16cid:durableId="389155821">
    <w:abstractNumId w:val="23"/>
  </w:num>
  <w:num w:numId="26" w16cid:durableId="1537891118">
    <w:abstractNumId w:val="9"/>
  </w:num>
  <w:num w:numId="27" w16cid:durableId="905842935">
    <w:abstractNumId w:val="22"/>
  </w:num>
  <w:num w:numId="28" w16cid:durableId="507453117">
    <w:abstractNumId w:val="27"/>
  </w:num>
  <w:num w:numId="29" w16cid:durableId="193541512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mirrorMargins/>
  <w:activeWritingStyle w:appName="MSWord" w:lang="en-GB" w:vendorID="64" w:dllVersion="6" w:nlCheck="1" w:checkStyle="0"/>
  <w:activeWritingStyle w:appName="MSWord" w:lang="en-GB" w:vendorID="64" w:dllVersion="0" w:nlCheck="1" w:checkStyle="0"/>
  <w:activeWritingStyle w:appName="MSWord" w:lang="cs-CZ" w:vendorID="64" w:dllVersion="4096" w:nlCheck="1" w:checkStyle="0"/>
  <w:activeWritingStyle w:appName="MSWord" w:lang="en-GB" w:vendorID="64" w:dllVersion="4096" w:nlCheck="1" w:checkStyle="0"/>
  <w:attachedTemplate r:id="rId1"/>
  <w:stylePaneFormatFilter w:val="3B01" w:allStyles="1" w:customStyles="0" w:latentStyles="0" w:stylesInUse="0" w:headingStyles="0" w:numberingStyles="0" w:tableStyles="0" w:directFormattingOnRuns="1" w:directFormattingOnParagraphs="1" w:directFormattingOnNumbering="0" w:directFormattingOnTables="1" w:clearFormatting="1" w:top3HeadingStyles="1" w:visibleStyles="0" w:alternateStyleNames="0"/>
  <w:stylePaneSortMethod w:val="0000"/>
  <w:defaultTabStop w:val="709"/>
  <w:autoHyphenation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8A0"/>
    <w:rsid w:val="000046C4"/>
    <w:rsid w:val="00006358"/>
    <w:rsid w:val="00006A66"/>
    <w:rsid w:val="0001394C"/>
    <w:rsid w:val="00027983"/>
    <w:rsid w:val="0003139D"/>
    <w:rsid w:val="0003276D"/>
    <w:rsid w:val="00033887"/>
    <w:rsid w:val="0004183D"/>
    <w:rsid w:val="00042887"/>
    <w:rsid w:val="00045288"/>
    <w:rsid w:val="0005583E"/>
    <w:rsid w:val="00056287"/>
    <w:rsid w:val="00077710"/>
    <w:rsid w:val="000977CA"/>
    <w:rsid w:val="000A0556"/>
    <w:rsid w:val="000B06E2"/>
    <w:rsid w:val="000B1384"/>
    <w:rsid w:val="000B2FE1"/>
    <w:rsid w:val="000B3C02"/>
    <w:rsid w:val="000B5697"/>
    <w:rsid w:val="000B5A44"/>
    <w:rsid w:val="000E0DD5"/>
    <w:rsid w:val="000E2574"/>
    <w:rsid w:val="000E5FE3"/>
    <w:rsid w:val="000E751F"/>
    <w:rsid w:val="000F08E2"/>
    <w:rsid w:val="000F1C09"/>
    <w:rsid w:val="000F1C94"/>
    <w:rsid w:val="00103D98"/>
    <w:rsid w:val="00106540"/>
    <w:rsid w:val="0010714E"/>
    <w:rsid w:val="00107AE7"/>
    <w:rsid w:val="00107E23"/>
    <w:rsid w:val="0011044F"/>
    <w:rsid w:val="00120459"/>
    <w:rsid w:val="00122F2B"/>
    <w:rsid w:val="00123134"/>
    <w:rsid w:val="001231B9"/>
    <w:rsid w:val="001259DA"/>
    <w:rsid w:val="00127018"/>
    <w:rsid w:val="001334BD"/>
    <w:rsid w:val="00144D48"/>
    <w:rsid w:val="00154884"/>
    <w:rsid w:val="00157BBE"/>
    <w:rsid w:val="0016330D"/>
    <w:rsid w:val="00165AB0"/>
    <w:rsid w:val="00166437"/>
    <w:rsid w:val="0017653E"/>
    <w:rsid w:val="00176D79"/>
    <w:rsid w:val="00177036"/>
    <w:rsid w:val="00177293"/>
    <w:rsid w:val="00191A87"/>
    <w:rsid w:val="00193D5F"/>
    <w:rsid w:val="001956C7"/>
    <w:rsid w:val="00196CE0"/>
    <w:rsid w:val="001A0806"/>
    <w:rsid w:val="001A2784"/>
    <w:rsid w:val="001A5AA3"/>
    <w:rsid w:val="001C1F82"/>
    <w:rsid w:val="001C7095"/>
    <w:rsid w:val="001D0120"/>
    <w:rsid w:val="001D5217"/>
    <w:rsid w:val="001E07A1"/>
    <w:rsid w:val="001E1714"/>
    <w:rsid w:val="001E176F"/>
    <w:rsid w:val="001F5586"/>
    <w:rsid w:val="001F5C61"/>
    <w:rsid w:val="001F76C8"/>
    <w:rsid w:val="002041D3"/>
    <w:rsid w:val="002125CA"/>
    <w:rsid w:val="00221FDA"/>
    <w:rsid w:val="0022695D"/>
    <w:rsid w:val="0023175A"/>
    <w:rsid w:val="0023674E"/>
    <w:rsid w:val="00236A4F"/>
    <w:rsid w:val="00250105"/>
    <w:rsid w:val="00260BE0"/>
    <w:rsid w:val="00261245"/>
    <w:rsid w:val="00264C02"/>
    <w:rsid w:val="00272CFA"/>
    <w:rsid w:val="00273605"/>
    <w:rsid w:val="002752AB"/>
    <w:rsid w:val="00280F8B"/>
    <w:rsid w:val="0028267F"/>
    <w:rsid w:val="00283847"/>
    <w:rsid w:val="0028594B"/>
    <w:rsid w:val="002960CB"/>
    <w:rsid w:val="002A0BF9"/>
    <w:rsid w:val="002B31E7"/>
    <w:rsid w:val="002C6AE0"/>
    <w:rsid w:val="002D7200"/>
    <w:rsid w:val="002D7929"/>
    <w:rsid w:val="002E41F6"/>
    <w:rsid w:val="002F1CAB"/>
    <w:rsid w:val="002F69B5"/>
    <w:rsid w:val="00300D63"/>
    <w:rsid w:val="0030249F"/>
    <w:rsid w:val="003053D6"/>
    <w:rsid w:val="00311E99"/>
    <w:rsid w:val="00312767"/>
    <w:rsid w:val="00312B94"/>
    <w:rsid w:val="00325AA1"/>
    <w:rsid w:val="00334063"/>
    <w:rsid w:val="00342068"/>
    <w:rsid w:val="003451DC"/>
    <w:rsid w:val="00345341"/>
    <w:rsid w:val="0034553C"/>
    <w:rsid w:val="00345C9D"/>
    <w:rsid w:val="00354ECD"/>
    <w:rsid w:val="00364EA5"/>
    <w:rsid w:val="003657A2"/>
    <w:rsid w:val="0036613B"/>
    <w:rsid w:val="00373624"/>
    <w:rsid w:val="00386FD6"/>
    <w:rsid w:val="00387CB9"/>
    <w:rsid w:val="00392CEB"/>
    <w:rsid w:val="00393AF8"/>
    <w:rsid w:val="003A02BA"/>
    <w:rsid w:val="003A4108"/>
    <w:rsid w:val="003A54DD"/>
    <w:rsid w:val="003B2FD8"/>
    <w:rsid w:val="003B498F"/>
    <w:rsid w:val="003B6CC7"/>
    <w:rsid w:val="003C52CA"/>
    <w:rsid w:val="003D167A"/>
    <w:rsid w:val="003D2D22"/>
    <w:rsid w:val="003D3882"/>
    <w:rsid w:val="003D4729"/>
    <w:rsid w:val="003E3A5B"/>
    <w:rsid w:val="003E6F4C"/>
    <w:rsid w:val="003F235F"/>
    <w:rsid w:val="003F6398"/>
    <w:rsid w:val="004012BB"/>
    <w:rsid w:val="00402B80"/>
    <w:rsid w:val="0041503D"/>
    <w:rsid w:val="00415B11"/>
    <w:rsid w:val="004272FE"/>
    <w:rsid w:val="00427353"/>
    <w:rsid w:val="00432739"/>
    <w:rsid w:val="00434473"/>
    <w:rsid w:val="004432E2"/>
    <w:rsid w:val="00454387"/>
    <w:rsid w:val="004571E2"/>
    <w:rsid w:val="00457A74"/>
    <w:rsid w:val="00460CED"/>
    <w:rsid w:val="004622BA"/>
    <w:rsid w:val="00464CF0"/>
    <w:rsid w:val="00465207"/>
    <w:rsid w:val="004674B1"/>
    <w:rsid w:val="0047106E"/>
    <w:rsid w:val="00473316"/>
    <w:rsid w:val="004743C2"/>
    <w:rsid w:val="00476551"/>
    <w:rsid w:val="00476EB7"/>
    <w:rsid w:val="004773EE"/>
    <w:rsid w:val="00482CE5"/>
    <w:rsid w:val="0048704E"/>
    <w:rsid w:val="004922F1"/>
    <w:rsid w:val="0049372C"/>
    <w:rsid w:val="004942F4"/>
    <w:rsid w:val="004A15F7"/>
    <w:rsid w:val="004A56A2"/>
    <w:rsid w:val="004C1714"/>
    <w:rsid w:val="004E4B9D"/>
    <w:rsid w:val="004E7650"/>
    <w:rsid w:val="004F2429"/>
    <w:rsid w:val="004F2790"/>
    <w:rsid w:val="004F601E"/>
    <w:rsid w:val="005010E3"/>
    <w:rsid w:val="00501AEA"/>
    <w:rsid w:val="00506DC5"/>
    <w:rsid w:val="00511543"/>
    <w:rsid w:val="005132A9"/>
    <w:rsid w:val="00515F92"/>
    <w:rsid w:val="00521AA8"/>
    <w:rsid w:val="00522BE0"/>
    <w:rsid w:val="005253A0"/>
    <w:rsid w:val="00525AA4"/>
    <w:rsid w:val="00531F9B"/>
    <w:rsid w:val="005362AF"/>
    <w:rsid w:val="0054338A"/>
    <w:rsid w:val="005446D8"/>
    <w:rsid w:val="00544969"/>
    <w:rsid w:val="005573A5"/>
    <w:rsid w:val="00564575"/>
    <w:rsid w:val="00564718"/>
    <w:rsid w:val="00567CEB"/>
    <w:rsid w:val="00575E7E"/>
    <w:rsid w:val="00576992"/>
    <w:rsid w:val="00576E43"/>
    <w:rsid w:val="00577C92"/>
    <w:rsid w:val="0058175D"/>
    <w:rsid w:val="00581933"/>
    <w:rsid w:val="005843DF"/>
    <w:rsid w:val="00586138"/>
    <w:rsid w:val="005930B2"/>
    <w:rsid w:val="00595158"/>
    <w:rsid w:val="005A4366"/>
    <w:rsid w:val="005A677A"/>
    <w:rsid w:val="005B452E"/>
    <w:rsid w:val="005C3259"/>
    <w:rsid w:val="005D16B0"/>
    <w:rsid w:val="005D341A"/>
    <w:rsid w:val="005D346A"/>
    <w:rsid w:val="005D6619"/>
    <w:rsid w:val="005E178C"/>
    <w:rsid w:val="005E6E68"/>
    <w:rsid w:val="005F5ED2"/>
    <w:rsid w:val="005F7BA3"/>
    <w:rsid w:val="00600188"/>
    <w:rsid w:val="00607AE2"/>
    <w:rsid w:val="0061507C"/>
    <w:rsid w:val="006219B5"/>
    <w:rsid w:val="00621A73"/>
    <w:rsid w:val="006276B9"/>
    <w:rsid w:val="00631EEE"/>
    <w:rsid w:val="0064155A"/>
    <w:rsid w:val="00647923"/>
    <w:rsid w:val="00647C19"/>
    <w:rsid w:val="00656C84"/>
    <w:rsid w:val="00657A0F"/>
    <w:rsid w:val="006608C9"/>
    <w:rsid w:val="006613D4"/>
    <w:rsid w:val="00663599"/>
    <w:rsid w:val="00664B98"/>
    <w:rsid w:val="006668A0"/>
    <w:rsid w:val="006675DE"/>
    <w:rsid w:val="006748F7"/>
    <w:rsid w:val="006767CE"/>
    <w:rsid w:val="006803AE"/>
    <w:rsid w:val="00685852"/>
    <w:rsid w:val="00686598"/>
    <w:rsid w:val="006921C6"/>
    <w:rsid w:val="00692D32"/>
    <w:rsid w:val="00693188"/>
    <w:rsid w:val="00693FCD"/>
    <w:rsid w:val="006A1389"/>
    <w:rsid w:val="006A1A0E"/>
    <w:rsid w:val="006A6A13"/>
    <w:rsid w:val="006A7D16"/>
    <w:rsid w:val="006B0A96"/>
    <w:rsid w:val="006B15F8"/>
    <w:rsid w:val="006B4A28"/>
    <w:rsid w:val="006C0CC8"/>
    <w:rsid w:val="006D5A34"/>
    <w:rsid w:val="006E3D06"/>
    <w:rsid w:val="006E770E"/>
    <w:rsid w:val="006F2973"/>
    <w:rsid w:val="006F378B"/>
    <w:rsid w:val="006F5171"/>
    <w:rsid w:val="006F6265"/>
    <w:rsid w:val="006F7134"/>
    <w:rsid w:val="00705DB6"/>
    <w:rsid w:val="0070692E"/>
    <w:rsid w:val="007104D3"/>
    <w:rsid w:val="00710C27"/>
    <w:rsid w:val="00713C76"/>
    <w:rsid w:val="00720955"/>
    <w:rsid w:val="00722452"/>
    <w:rsid w:val="007229E6"/>
    <w:rsid w:val="0074241C"/>
    <w:rsid w:val="00743F57"/>
    <w:rsid w:val="0075091C"/>
    <w:rsid w:val="007520B4"/>
    <w:rsid w:val="0076407F"/>
    <w:rsid w:val="0077393E"/>
    <w:rsid w:val="007863E4"/>
    <w:rsid w:val="00793F90"/>
    <w:rsid w:val="00796B68"/>
    <w:rsid w:val="007A00EC"/>
    <w:rsid w:val="007A26A7"/>
    <w:rsid w:val="007A5BA1"/>
    <w:rsid w:val="007A70C1"/>
    <w:rsid w:val="007A78BB"/>
    <w:rsid w:val="007B4706"/>
    <w:rsid w:val="007B56C8"/>
    <w:rsid w:val="007C0D94"/>
    <w:rsid w:val="007D15C2"/>
    <w:rsid w:val="007E1ADE"/>
    <w:rsid w:val="007E3C3E"/>
    <w:rsid w:val="007E6199"/>
    <w:rsid w:val="007E7F97"/>
    <w:rsid w:val="007F0A70"/>
    <w:rsid w:val="007F12C7"/>
    <w:rsid w:val="007F7A82"/>
    <w:rsid w:val="008014F9"/>
    <w:rsid w:val="00802CD0"/>
    <w:rsid w:val="00807D5C"/>
    <w:rsid w:val="0081023D"/>
    <w:rsid w:val="00813987"/>
    <w:rsid w:val="008238B4"/>
    <w:rsid w:val="0083198F"/>
    <w:rsid w:val="00833621"/>
    <w:rsid w:val="00843594"/>
    <w:rsid w:val="0084461E"/>
    <w:rsid w:val="008448B3"/>
    <w:rsid w:val="00852F37"/>
    <w:rsid w:val="008537C0"/>
    <w:rsid w:val="00853C55"/>
    <w:rsid w:val="00854E09"/>
    <w:rsid w:val="0085725D"/>
    <w:rsid w:val="00857D84"/>
    <w:rsid w:val="00860635"/>
    <w:rsid w:val="00871910"/>
    <w:rsid w:val="008813AE"/>
    <w:rsid w:val="008814CE"/>
    <w:rsid w:val="008824F2"/>
    <w:rsid w:val="00885B92"/>
    <w:rsid w:val="0089226F"/>
    <w:rsid w:val="00893C1B"/>
    <w:rsid w:val="00893FBC"/>
    <w:rsid w:val="00895D0C"/>
    <w:rsid w:val="008A0030"/>
    <w:rsid w:val="008A3FFD"/>
    <w:rsid w:val="008A41F0"/>
    <w:rsid w:val="008A55E2"/>
    <w:rsid w:val="008B08EA"/>
    <w:rsid w:val="008B1399"/>
    <w:rsid w:val="008B3AED"/>
    <w:rsid w:val="008B76FF"/>
    <w:rsid w:val="008C0E28"/>
    <w:rsid w:val="008C27BD"/>
    <w:rsid w:val="008C2F0D"/>
    <w:rsid w:val="008C5E34"/>
    <w:rsid w:val="008C7A93"/>
    <w:rsid w:val="008E22AE"/>
    <w:rsid w:val="008E4942"/>
    <w:rsid w:val="008E67FF"/>
    <w:rsid w:val="008F0E87"/>
    <w:rsid w:val="008F290B"/>
    <w:rsid w:val="0092000F"/>
    <w:rsid w:val="0093180A"/>
    <w:rsid w:val="00933110"/>
    <w:rsid w:val="009335E1"/>
    <w:rsid w:val="00936835"/>
    <w:rsid w:val="00937926"/>
    <w:rsid w:val="0095002C"/>
    <w:rsid w:val="00951A7E"/>
    <w:rsid w:val="009531A1"/>
    <w:rsid w:val="00956852"/>
    <w:rsid w:val="00957F17"/>
    <w:rsid w:val="00962B93"/>
    <w:rsid w:val="00982664"/>
    <w:rsid w:val="00984F82"/>
    <w:rsid w:val="009903DA"/>
    <w:rsid w:val="009927E9"/>
    <w:rsid w:val="0099393C"/>
    <w:rsid w:val="00995DA9"/>
    <w:rsid w:val="009A4169"/>
    <w:rsid w:val="009A7A9C"/>
    <w:rsid w:val="009B2E5E"/>
    <w:rsid w:val="009B75CC"/>
    <w:rsid w:val="009C10BC"/>
    <w:rsid w:val="009C6A70"/>
    <w:rsid w:val="009D1A62"/>
    <w:rsid w:val="009D587D"/>
    <w:rsid w:val="009E2412"/>
    <w:rsid w:val="009F0813"/>
    <w:rsid w:val="009F2EBA"/>
    <w:rsid w:val="009F2EFC"/>
    <w:rsid w:val="009F5D2C"/>
    <w:rsid w:val="009F6968"/>
    <w:rsid w:val="009F6E4F"/>
    <w:rsid w:val="00A00883"/>
    <w:rsid w:val="00A06F46"/>
    <w:rsid w:val="00A07538"/>
    <w:rsid w:val="00A13ECE"/>
    <w:rsid w:val="00A13F1F"/>
    <w:rsid w:val="00A21B3C"/>
    <w:rsid w:val="00A22A22"/>
    <w:rsid w:val="00A23FB4"/>
    <w:rsid w:val="00A26A0A"/>
    <w:rsid w:val="00A32DB9"/>
    <w:rsid w:val="00A33865"/>
    <w:rsid w:val="00A423E5"/>
    <w:rsid w:val="00A42DAC"/>
    <w:rsid w:val="00A43385"/>
    <w:rsid w:val="00A44BC6"/>
    <w:rsid w:val="00A5072F"/>
    <w:rsid w:val="00A56C35"/>
    <w:rsid w:val="00A626BF"/>
    <w:rsid w:val="00A639E0"/>
    <w:rsid w:val="00A65F47"/>
    <w:rsid w:val="00A704DC"/>
    <w:rsid w:val="00A7060D"/>
    <w:rsid w:val="00A7637A"/>
    <w:rsid w:val="00A83F91"/>
    <w:rsid w:val="00A86412"/>
    <w:rsid w:val="00A86718"/>
    <w:rsid w:val="00A869D1"/>
    <w:rsid w:val="00A94A34"/>
    <w:rsid w:val="00A953F4"/>
    <w:rsid w:val="00A96697"/>
    <w:rsid w:val="00A972FF"/>
    <w:rsid w:val="00AA0E6C"/>
    <w:rsid w:val="00AA115A"/>
    <w:rsid w:val="00AA5293"/>
    <w:rsid w:val="00AD6A65"/>
    <w:rsid w:val="00AD7775"/>
    <w:rsid w:val="00AE065B"/>
    <w:rsid w:val="00AE2D1F"/>
    <w:rsid w:val="00AF09BE"/>
    <w:rsid w:val="00AF3A96"/>
    <w:rsid w:val="00AF50CE"/>
    <w:rsid w:val="00B015E2"/>
    <w:rsid w:val="00B03BAA"/>
    <w:rsid w:val="00B06CB3"/>
    <w:rsid w:val="00B121FD"/>
    <w:rsid w:val="00B125B0"/>
    <w:rsid w:val="00B1319B"/>
    <w:rsid w:val="00B24B0E"/>
    <w:rsid w:val="00B3050C"/>
    <w:rsid w:val="00B312A4"/>
    <w:rsid w:val="00B34773"/>
    <w:rsid w:val="00B4191B"/>
    <w:rsid w:val="00B4356F"/>
    <w:rsid w:val="00B43D79"/>
    <w:rsid w:val="00B441E0"/>
    <w:rsid w:val="00B46B66"/>
    <w:rsid w:val="00B47675"/>
    <w:rsid w:val="00B5169A"/>
    <w:rsid w:val="00B54BFE"/>
    <w:rsid w:val="00B55FCE"/>
    <w:rsid w:val="00B56873"/>
    <w:rsid w:val="00B6303E"/>
    <w:rsid w:val="00B66970"/>
    <w:rsid w:val="00B72F66"/>
    <w:rsid w:val="00B8051E"/>
    <w:rsid w:val="00B86294"/>
    <w:rsid w:val="00B86345"/>
    <w:rsid w:val="00B87F3F"/>
    <w:rsid w:val="00B97D43"/>
    <w:rsid w:val="00BA1A30"/>
    <w:rsid w:val="00BA4E1A"/>
    <w:rsid w:val="00BA7F8F"/>
    <w:rsid w:val="00BB189E"/>
    <w:rsid w:val="00BD64A7"/>
    <w:rsid w:val="00BD6AEF"/>
    <w:rsid w:val="00BE1FAF"/>
    <w:rsid w:val="00BE3DDA"/>
    <w:rsid w:val="00BE410C"/>
    <w:rsid w:val="00BF44A2"/>
    <w:rsid w:val="00C05B49"/>
    <w:rsid w:val="00C2196C"/>
    <w:rsid w:val="00C24A4C"/>
    <w:rsid w:val="00C314EE"/>
    <w:rsid w:val="00C333FF"/>
    <w:rsid w:val="00C35144"/>
    <w:rsid w:val="00C44A10"/>
    <w:rsid w:val="00C46E6A"/>
    <w:rsid w:val="00C51621"/>
    <w:rsid w:val="00C51C8C"/>
    <w:rsid w:val="00C52DB1"/>
    <w:rsid w:val="00C5670D"/>
    <w:rsid w:val="00C579A9"/>
    <w:rsid w:val="00C60BB2"/>
    <w:rsid w:val="00C60F0A"/>
    <w:rsid w:val="00C63535"/>
    <w:rsid w:val="00C65335"/>
    <w:rsid w:val="00C65354"/>
    <w:rsid w:val="00C7011C"/>
    <w:rsid w:val="00C76663"/>
    <w:rsid w:val="00C8003B"/>
    <w:rsid w:val="00C828D0"/>
    <w:rsid w:val="00C83FAD"/>
    <w:rsid w:val="00C93263"/>
    <w:rsid w:val="00CA700C"/>
    <w:rsid w:val="00CA723B"/>
    <w:rsid w:val="00CB087F"/>
    <w:rsid w:val="00CB1D51"/>
    <w:rsid w:val="00CC23AB"/>
    <w:rsid w:val="00CD073C"/>
    <w:rsid w:val="00CF4F69"/>
    <w:rsid w:val="00D01380"/>
    <w:rsid w:val="00D0410B"/>
    <w:rsid w:val="00D054BC"/>
    <w:rsid w:val="00D06678"/>
    <w:rsid w:val="00D13EAA"/>
    <w:rsid w:val="00D15EC5"/>
    <w:rsid w:val="00D16A0A"/>
    <w:rsid w:val="00D21B87"/>
    <w:rsid w:val="00D23207"/>
    <w:rsid w:val="00D2602C"/>
    <w:rsid w:val="00D30A56"/>
    <w:rsid w:val="00D31ED6"/>
    <w:rsid w:val="00D403FA"/>
    <w:rsid w:val="00D432EB"/>
    <w:rsid w:val="00D43CE9"/>
    <w:rsid w:val="00D43DAD"/>
    <w:rsid w:val="00D46E0B"/>
    <w:rsid w:val="00D50101"/>
    <w:rsid w:val="00D542AB"/>
    <w:rsid w:val="00D601E7"/>
    <w:rsid w:val="00D67409"/>
    <w:rsid w:val="00D766A3"/>
    <w:rsid w:val="00D818FA"/>
    <w:rsid w:val="00D86378"/>
    <w:rsid w:val="00D871F8"/>
    <w:rsid w:val="00D927A1"/>
    <w:rsid w:val="00D9559C"/>
    <w:rsid w:val="00D96C54"/>
    <w:rsid w:val="00D96D07"/>
    <w:rsid w:val="00DA3053"/>
    <w:rsid w:val="00DA5D25"/>
    <w:rsid w:val="00DB551C"/>
    <w:rsid w:val="00DC2527"/>
    <w:rsid w:val="00DC43F9"/>
    <w:rsid w:val="00DC675D"/>
    <w:rsid w:val="00DC6B73"/>
    <w:rsid w:val="00DD05E5"/>
    <w:rsid w:val="00DD2345"/>
    <w:rsid w:val="00DD58B0"/>
    <w:rsid w:val="00DD5D2A"/>
    <w:rsid w:val="00DD61FA"/>
    <w:rsid w:val="00DD71A3"/>
    <w:rsid w:val="00DE7920"/>
    <w:rsid w:val="00DF7EBD"/>
    <w:rsid w:val="00E007F4"/>
    <w:rsid w:val="00E0197E"/>
    <w:rsid w:val="00E023CE"/>
    <w:rsid w:val="00E04E7F"/>
    <w:rsid w:val="00E054AE"/>
    <w:rsid w:val="00E1706C"/>
    <w:rsid w:val="00E20CE2"/>
    <w:rsid w:val="00E2128F"/>
    <w:rsid w:val="00E31A8A"/>
    <w:rsid w:val="00E367EC"/>
    <w:rsid w:val="00E532CF"/>
    <w:rsid w:val="00E54526"/>
    <w:rsid w:val="00E600C2"/>
    <w:rsid w:val="00E62336"/>
    <w:rsid w:val="00E6679D"/>
    <w:rsid w:val="00E70296"/>
    <w:rsid w:val="00E7127F"/>
    <w:rsid w:val="00E723C2"/>
    <w:rsid w:val="00E765D7"/>
    <w:rsid w:val="00E76694"/>
    <w:rsid w:val="00E81E7F"/>
    <w:rsid w:val="00E83FE4"/>
    <w:rsid w:val="00E85CD4"/>
    <w:rsid w:val="00E915F2"/>
    <w:rsid w:val="00E922AD"/>
    <w:rsid w:val="00E971B6"/>
    <w:rsid w:val="00EA096B"/>
    <w:rsid w:val="00EA1E21"/>
    <w:rsid w:val="00EA1F16"/>
    <w:rsid w:val="00EA2EF0"/>
    <w:rsid w:val="00EA4164"/>
    <w:rsid w:val="00EA61BE"/>
    <w:rsid w:val="00EB3D62"/>
    <w:rsid w:val="00EB55F9"/>
    <w:rsid w:val="00EB61BF"/>
    <w:rsid w:val="00EC090F"/>
    <w:rsid w:val="00EC2BD7"/>
    <w:rsid w:val="00EC4ECD"/>
    <w:rsid w:val="00ED0799"/>
    <w:rsid w:val="00ED6561"/>
    <w:rsid w:val="00ED7592"/>
    <w:rsid w:val="00ED76A0"/>
    <w:rsid w:val="00EE14F6"/>
    <w:rsid w:val="00EE1D02"/>
    <w:rsid w:val="00EE1E49"/>
    <w:rsid w:val="00EE608E"/>
    <w:rsid w:val="00EF2BB1"/>
    <w:rsid w:val="00EF3782"/>
    <w:rsid w:val="00F025CA"/>
    <w:rsid w:val="00F1044A"/>
    <w:rsid w:val="00F15ADC"/>
    <w:rsid w:val="00F331E7"/>
    <w:rsid w:val="00F34BC4"/>
    <w:rsid w:val="00F37393"/>
    <w:rsid w:val="00F44C00"/>
    <w:rsid w:val="00F51771"/>
    <w:rsid w:val="00F603BB"/>
    <w:rsid w:val="00F623EB"/>
    <w:rsid w:val="00F6519E"/>
    <w:rsid w:val="00F71F85"/>
    <w:rsid w:val="00F8100A"/>
    <w:rsid w:val="00F86787"/>
    <w:rsid w:val="00F90BBB"/>
    <w:rsid w:val="00F9536E"/>
    <w:rsid w:val="00FA32E9"/>
    <w:rsid w:val="00FA4293"/>
    <w:rsid w:val="00FC5D2F"/>
    <w:rsid w:val="00FC77D7"/>
    <w:rsid w:val="00FD0938"/>
    <w:rsid w:val="00FE1039"/>
    <w:rsid w:val="00FE2133"/>
    <w:rsid w:val="00FE5FFA"/>
    <w:rsid w:val="00FE7B91"/>
    <w:rsid w:val="00FF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6FEA1F"/>
  <w15:chartTrackingRefBased/>
  <w15:docId w15:val="{889E6A4A-DAD4-4E24-93B4-5742C952A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5" w:uiPriority="39"/>
    <w:lsdException w:name="Hyperlink" w:uiPriority="99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995DA9"/>
    <w:rPr>
      <w:sz w:val="24"/>
      <w:szCs w:val="24"/>
    </w:rPr>
  </w:style>
  <w:style w:type="paragraph" w:styleId="Heading1">
    <w:name w:val="heading 1"/>
    <w:basedOn w:val="Normal"/>
    <w:next w:val="Normal"/>
    <w:rsid w:val="003E3A5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rsid w:val="003E3A5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rsid w:val="003E3A5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43F57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6B4A2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743F57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743F57"/>
    <w:p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6B4A2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743F5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semiHidden/>
    <w:rsid w:val="00743F57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6B4A28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6Char">
    <w:name w:val="Heading 6 Char"/>
    <w:link w:val="Heading6"/>
    <w:semiHidden/>
    <w:rsid w:val="00743F57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743F57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6B4A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link w:val="Heading9"/>
    <w:semiHidden/>
    <w:rsid w:val="00743F57"/>
    <w:rPr>
      <w:rFonts w:ascii="Cambria" w:eastAsia="Times New Roman" w:hAnsi="Cambria" w:cs="Times New Roman"/>
      <w:sz w:val="22"/>
      <w:szCs w:val="22"/>
    </w:rPr>
  </w:style>
  <w:style w:type="paragraph" w:styleId="TOC1">
    <w:name w:val="toc 1"/>
    <w:basedOn w:val="ZPObsahovpoloky"/>
    <w:uiPriority w:val="39"/>
    <w:rsid w:val="0022695D"/>
    <w:pPr>
      <w:tabs>
        <w:tab w:val="left" w:pos="480"/>
        <w:tab w:val="right" w:leader="dot" w:pos="8505"/>
      </w:tabs>
      <w:spacing w:before="120"/>
      <w:ind w:left="482" w:hanging="482"/>
    </w:pPr>
    <w:rPr>
      <w:b/>
      <w:bCs/>
    </w:rPr>
  </w:style>
  <w:style w:type="paragraph" w:customStyle="1" w:styleId="ZPObsahovpoloky">
    <w:name w:val="ZP: Obsahové položky"/>
    <w:basedOn w:val="ZPZklad"/>
    <w:rsid w:val="00995DA9"/>
    <w:pPr>
      <w:suppressAutoHyphens/>
      <w:jc w:val="left"/>
    </w:pPr>
    <w:rPr>
      <w:noProof/>
    </w:rPr>
  </w:style>
  <w:style w:type="paragraph" w:customStyle="1" w:styleId="ZPZklad">
    <w:name w:val="ZP: Základ"/>
    <w:next w:val="ZPBntext"/>
    <w:link w:val="ZPZkladChar"/>
    <w:rsid w:val="00EE608E"/>
    <w:pPr>
      <w:jc w:val="both"/>
    </w:pPr>
    <w:rPr>
      <w:rFonts w:ascii="Cambria" w:hAnsi="Cambria"/>
      <w:sz w:val="24"/>
      <w:szCs w:val="24"/>
    </w:rPr>
  </w:style>
  <w:style w:type="paragraph" w:customStyle="1" w:styleId="ZPBntext">
    <w:name w:val="ZP: Běžný text"/>
    <w:basedOn w:val="ZPZklad"/>
    <w:link w:val="ZPBntextChar"/>
    <w:qFormat/>
    <w:rsid w:val="00AA0E6C"/>
    <w:pPr>
      <w:ind w:firstLine="482"/>
    </w:pPr>
  </w:style>
  <w:style w:type="character" w:customStyle="1" w:styleId="ZPBntextChar">
    <w:name w:val="ZP: Běžný text Char"/>
    <w:basedOn w:val="ZPZkladChar"/>
    <w:link w:val="ZPBntext"/>
    <w:rsid w:val="00AA0E6C"/>
    <w:rPr>
      <w:rFonts w:ascii="Cambria" w:hAnsi="Cambria"/>
      <w:sz w:val="24"/>
      <w:szCs w:val="24"/>
    </w:rPr>
  </w:style>
  <w:style w:type="character" w:customStyle="1" w:styleId="ZPZkladChar">
    <w:name w:val="ZP: Základ Char"/>
    <w:link w:val="ZPZklad"/>
    <w:rsid w:val="00EE608E"/>
    <w:rPr>
      <w:rFonts w:ascii="Cambria" w:hAnsi="Cambria"/>
      <w:sz w:val="24"/>
      <w:szCs w:val="24"/>
    </w:rPr>
  </w:style>
  <w:style w:type="paragraph" w:customStyle="1" w:styleId="ZPVechnynadpisy">
    <w:name w:val="ZP: Všechny nadpisy"/>
    <w:basedOn w:val="ZPZklad"/>
    <w:link w:val="ZPVechnynadpisyChar"/>
    <w:rsid w:val="00BB189E"/>
    <w:pPr>
      <w:keepNext/>
      <w:keepLines/>
      <w:suppressAutoHyphens/>
      <w:jc w:val="left"/>
    </w:pPr>
    <w:rPr>
      <w:b/>
    </w:rPr>
  </w:style>
  <w:style w:type="character" w:customStyle="1" w:styleId="ZPVechnynadpisyChar">
    <w:name w:val="ZP: Všechny nadpisy Char"/>
    <w:link w:val="ZPVechnynadpisy"/>
    <w:rsid w:val="00BB189E"/>
    <w:rPr>
      <w:rFonts w:ascii="Georgia" w:hAnsi="Georgia"/>
      <w:b/>
      <w:sz w:val="24"/>
      <w:szCs w:val="24"/>
    </w:rPr>
  </w:style>
  <w:style w:type="paragraph" w:customStyle="1" w:styleId="ZPHlavnnadpis">
    <w:name w:val="ZP: Hlavní nadpis"/>
    <w:basedOn w:val="ZPVechnynadpisy"/>
    <w:next w:val="ZPZklad"/>
    <w:qFormat/>
    <w:rsid w:val="007E6199"/>
    <w:pPr>
      <w:pageBreakBefore/>
      <w:numPr>
        <w:numId w:val="5"/>
      </w:numPr>
      <w:spacing w:after="280" w:line="480" w:lineRule="atLeast"/>
      <w:outlineLvl w:val="0"/>
    </w:pPr>
    <w:rPr>
      <w:sz w:val="40"/>
      <w:szCs w:val="40"/>
    </w:rPr>
  </w:style>
  <w:style w:type="paragraph" w:customStyle="1" w:styleId="ZPZanadpisem">
    <w:name w:val="ZP: Za nadpisem"/>
    <w:basedOn w:val="ZPZklad"/>
    <w:next w:val="ZPBntext"/>
    <w:qFormat/>
    <w:rsid w:val="00B6303E"/>
  </w:style>
  <w:style w:type="paragraph" w:customStyle="1" w:styleId="podnadpis">
    <w:name w:val="podnadpis"/>
    <w:basedOn w:val="Normal"/>
    <w:semiHidden/>
    <w:rsid w:val="00B8051E"/>
    <w:pPr>
      <w:numPr>
        <w:ilvl w:val="1"/>
        <w:numId w:val="1"/>
      </w:numPr>
    </w:pPr>
  </w:style>
  <w:style w:type="paragraph" w:customStyle="1" w:styleId="mujnadpis2">
    <w:name w:val="muj nadpis 2"/>
    <w:basedOn w:val="Normal"/>
    <w:semiHidden/>
    <w:rsid w:val="008A0030"/>
  </w:style>
  <w:style w:type="paragraph" w:customStyle="1" w:styleId="ZPZhlavstr">
    <w:name w:val="ZP: Záhlaví str."/>
    <w:basedOn w:val="ZPZhlavapaty"/>
    <w:link w:val="ZPZhlavstrChar"/>
    <w:rsid w:val="002D7200"/>
    <w:pPr>
      <w:pBdr>
        <w:bottom w:val="single" w:sz="4" w:space="1" w:color="auto"/>
      </w:pBdr>
      <w:tabs>
        <w:tab w:val="left" w:pos="0"/>
        <w:tab w:val="right" w:pos="8505"/>
      </w:tabs>
      <w:spacing w:after="360"/>
    </w:pPr>
  </w:style>
  <w:style w:type="paragraph" w:customStyle="1" w:styleId="ZPZhlavapaty">
    <w:name w:val="ZP: Záhlaví a paty"/>
    <w:basedOn w:val="ZPZklad"/>
    <w:link w:val="ZPZhlavapatyChar"/>
    <w:rsid w:val="0030249F"/>
    <w:pPr>
      <w:keepNext/>
      <w:keepLines/>
      <w:suppressAutoHyphens/>
      <w:jc w:val="center"/>
    </w:pPr>
    <w:rPr>
      <w:sz w:val="20"/>
    </w:rPr>
  </w:style>
  <w:style w:type="character" w:customStyle="1" w:styleId="ZPZhlavapatyChar">
    <w:name w:val="ZP: Záhlaví a paty Char"/>
    <w:basedOn w:val="ZPZkladChar"/>
    <w:link w:val="ZPZhlavapaty"/>
    <w:rsid w:val="007E1ADE"/>
    <w:rPr>
      <w:rFonts w:ascii="Cambria" w:hAnsi="Cambria"/>
      <w:sz w:val="24"/>
      <w:szCs w:val="24"/>
    </w:rPr>
  </w:style>
  <w:style w:type="character" w:customStyle="1" w:styleId="ZPZhlavstrChar">
    <w:name w:val="ZP: Záhlaví str. Char"/>
    <w:basedOn w:val="ZPZhlavapatyChar"/>
    <w:link w:val="ZPZhlavstr"/>
    <w:rsid w:val="002D7200"/>
    <w:rPr>
      <w:rFonts w:ascii="Cambria" w:hAnsi="Cambria"/>
      <w:sz w:val="24"/>
      <w:szCs w:val="24"/>
    </w:rPr>
  </w:style>
  <w:style w:type="paragraph" w:customStyle="1" w:styleId="ZPPatatitulnlist">
    <w:name w:val="ZP: Pata titulní list"/>
    <w:basedOn w:val="ZPZhlavapaty"/>
    <w:rsid w:val="006F7134"/>
    <w:rPr>
      <w:b/>
      <w:sz w:val="24"/>
    </w:rPr>
  </w:style>
  <w:style w:type="paragraph" w:styleId="Header">
    <w:name w:val="header"/>
    <w:basedOn w:val="Normal"/>
    <w:semiHidden/>
    <w:rsid w:val="00984F82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rsid w:val="00984F82"/>
    <w:pPr>
      <w:tabs>
        <w:tab w:val="center" w:pos="4536"/>
        <w:tab w:val="right" w:pos="9072"/>
      </w:tabs>
    </w:pPr>
  </w:style>
  <w:style w:type="paragraph" w:customStyle="1" w:styleId="ZPNzevprce">
    <w:name w:val="ZP: Název práce"/>
    <w:basedOn w:val="ZPVechnynadpisy"/>
    <w:rsid w:val="00283847"/>
    <w:pPr>
      <w:spacing w:before="4200" w:after="280" w:line="480" w:lineRule="atLeast"/>
      <w:jc w:val="center"/>
    </w:pPr>
    <w:rPr>
      <w:sz w:val="56"/>
    </w:rPr>
  </w:style>
  <w:style w:type="paragraph" w:styleId="FootnoteText">
    <w:name w:val="footnote text"/>
    <w:basedOn w:val="ZPZklad"/>
    <w:rsid w:val="002752AB"/>
    <w:rPr>
      <w:sz w:val="20"/>
      <w:szCs w:val="20"/>
    </w:rPr>
  </w:style>
  <w:style w:type="character" w:styleId="FootnoteReference">
    <w:name w:val="footnote reference"/>
    <w:rsid w:val="00A21B3C"/>
    <w:rPr>
      <w:vertAlign w:val="superscript"/>
    </w:rPr>
  </w:style>
  <w:style w:type="paragraph" w:customStyle="1" w:styleId="ZPTypprce">
    <w:name w:val="ZP: Typ práce"/>
    <w:basedOn w:val="ZPVechnynadpisy"/>
    <w:rsid w:val="00283847"/>
    <w:pPr>
      <w:spacing w:before="560" w:after="360" w:line="360" w:lineRule="atLeast"/>
      <w:jc w:val="center"/>
    </w:pPr>
    <w:rPr>
      <w:sz w:val="36"/>
    </w:rPr>
  </w:style>
  <w:style w:type="paragraph" w:customStyle="1" w:styleId="ZPOdsazennadpisy">
    <w:name w:val="ZP: Odsazené nadpisy"/>
    <w:basedOn w:val="ZPVechnynadpisy"/>
    <w:link w:val="ZPOdsazennadpisyChar"/>
    <w:rsid w:val="0004183D"/>
    <w:pPr>
      <w:spacing w:before="4800" w:after="140"/>
      <w:jc w:val="both"/>
    </w:pPr>
  </w:style>
  <w:style w:type="character" w:customStyle="1" w:styleId="ZPOdsazennadpisyChar">
    <w:name w:val="ZP: Odsazené nadpisy Char"/>
    <w:basedOn w:val="ZPVechnynadpisyChar"/>
    <w:link w:val="ZPOdsazennadpisy"/>
    <w:rsid w:val="0004183D"/>
    <w:rPr>
      <w:rFonts w:ascii="Georgia" w:hAnsi="Georgia"/>
      <w:b/>
      <w:sz w:val="24"/>
      <w:szCs w:val="24"/>
    </w:rPr>
  </w:style>
  <w:style w:type="paragraph" w:customStyle="1" w:styleId="ZPJmnaastnk">
    <w:name w:val="ZP: Jména účastníků"/>
    <w:basedOn w:val="ZPVechnynadpisy"/>
    <w:rsid w:val="00576992"/>
    <w:pPr>
      <w:tabs>
        <w:tab w:val="right" w:pos="8505"/>
      </w:tabs>
      <w:jc w:val="both"/>
    </w:pPr>
  </w:style>
  <w:style w:type="paragraph" w:customStyle="1" w:styleId="ZPAbstrakt--nadpis">
    <w:name w:val="ZP: Abstrakt -- nadpis"/>
    <w:basedOn w:val="ZPVechnynadpisy"/>
    <w:rsid w:val="00893FBC"/>
    <w:pPr>
      <w:spacing w:before="1200" w:after="140"/>
    </w:pPr>
  </w:style>
  <w:style w:type="character" w:styleId="PlaceholderText">
    <w:name w:val="Placeholder Text"/>
    <w:basedOn w:val="DefaultParagraphFont"/>
    <w:uiPriority w:val="99"/>
    <w:semiHidden/>
    <w:rsid w:val="005930B2"/>
    <w:rPr>
      <w:color w:val="808080"/>
    </w:rPr>
  </w:style>
  <w:style w:type="paragraph" w:customStyle="1" w:styleId="ZPNadpisObsah">
    <w:name w:val="ZP: Nadpis Obsah"/>
    <w:basedOn w:val="ZPHlavnnadpis"/>
    <w:next w:val="ZPObsahovpoloky"/>
    <w:rsid w:val="0070692E"/>
    <w:pPr>
      <w:numPr>
        <w:numId w:val="0"/>
      </w:numPr>
      <w:spacing w:before="560"/>
    </w:pPr>
  </w:style>
  <w:style w:type="paragraph" w:styleId="TOC2">
    <w:name w:val="toc 2"/>
    <w:basedOn w:val="ZPObsahovpoloky"/>
    <w:autoRedefine/>
    <w:uiPriority w:val="39"/>
    <w:rsid w:val="00893FBC"/>
    <w:pPr>
      <w:tabs>
        <w:tab w:val="left" w:pos="851"/>
        <w:tab w:val="right" w:leader="dot" w:pos="8505"/>
      </w:tabs>
      <w:spacing w:before="120"/>
      <w:ind w:left="850" w:hanging="612"/>
    </w:pPr>
    <w:rPr>
      <w:iCs/>
    </w:rPr>
  </w:style>
  <w:style w:type="paragraph" w:styleId="TOC3">
    <w:name w:val="toc 3"/>
    <w:basedOn w:val="ZPObsahovpoloky"/>
    <w:autoRedefine/>
    <w:uiPriority w:val="39"/>
    <w:rsid w:val="00595158"/>
    <w:pPr>
      <w:tabs>
        <w:tab w:val="left" w:pos="1361"/>
        <w:tab w:val="right" w:leader="dot" w:pos="8505"/>
      </w:tabs>
      <w:spacing w:before="120"/>
      <w:ind w:left="1361" w:hanging="879"/>
    </w:pPr>
  </w:style>
  <w:style w:type="paragraph" w:styleId="TOC4">
    <w:name w:val="toc 4"/>
    <w:basedOn w:val="Normal"/>
    <w:next w:val="Normal"/>
    <w:autoRedefine/>
    <w:semiHidden/>
    <w:rsid w:val="00A86718"/>
    <w:pPr>
      <w:ind w:left="720"/>
    </w:pPr>
    <w:rPr>
      <w:sz w:val="20"/>
      <w:szCs w:val="20"/>
    </w:rPr>
  </w:style>
  <w:style w:type="paragraph" w:styleId="TOC5">
    <w:name w:val="toc 5"/>
    <w:basedOn w:val="ZPObsahovpoloky"/>
    <w:next w:val="TOC6"/>
    <w:uiPriority w:val="39"/>
    <w:rsid w:val="00C51621"/>
    <w:pPr>
      <w:tabs>
        <w:tab w:val="left" w:pos="1134"/>
        <w:tab w:val="right" w:leader="dot" w:pos="8505"/>
      </w:tabs>
      <w:spacing w:after="120"/>
      <w:ind w:left="1134" w:hanging="1134"/>
    </w:pPr>
    <w:rPr>
      <w:szCs w:val="20"/>
    </w:rPr>
  </w:style>
  <w:style w:type="paragraph" w:styleId="TOC6">
    <w:name w:val="toc 6"/>
    <w:basedOn w:val="Normal"/>
    <w:next w:val="Normal"/>
    <w:autoRedefine/>
    <w:semiHidden/>
    <w:rsid w:val="00A8671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A8671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A86718"/>
    <w:pPr>
      <w:ind w:left="1680"/>
    </w:pPr>
    <w:rPr>
      <w:sz w:val="20"/>
      <w:szCs w:val="20"/>
    </w:rPr>
  </w:style>
  <w:style w:type="paragraph" w:styleId="TOC9">
    <w:name w:val="toc 9"/>
    <w:basedOn w:val="Obsah10"/>
    <w:rsid w:val="00D06678"/>
  </w:style>
  <w:style w:type="paragraph" w:customStyle="1" w:styleId="Obsah10">
    <w:name w:val="Obsah 10"/>
    <w:basedOn w:val="TOC1"/>
    <w:rsid w:val="00D06678"/>
    <w:pPr>
      <w:tabs>
        <w:tab w:val="clear" w:pos="480"/>
        <w:tab w:val="left" w:pos="851"/>
      </w:tabs>
    </w:pPr>
    <w:rPr>
      <w:b w:val="0"/>
    </w:rPr>
  </w:style>
  <w:style w:type="paragraph" w:customStyle="1" w:styleId="ZPPodsekce">
    <w:name w:val="ZP: Podsekce"/>
    <w:basedOn w:val="ZPVechnynadpisy"/>
    <w:next w:val="ZPZklad"/>
    <w:rsid w:val="007E6199"/>
    <w:pPr>
      <w:numPr>
        <w:ilvl w:val="2"/>
        <w:numId w:val="5"/>
      </w:numPr>
      <w:spacing w:before="280" w:after="140"/>
      <w:outlineLvl w:val="2"/>
    </w:pPr>
  </w:style>
  <w:style w:type="table" w:styleId="Table3Deffects1">
    <w:name w:val="Table 3D effects 1"/>
    <w:basedOn w:val="TableNormal"/>
    <w:semiHidden/>
    <w:rsid w:val="003451D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3451D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3451D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1">
    <w:name w:val="Table Subtle 1"/>
    <w:basedOn w:val="TableNormal"/>
    <w:semiHidden/>
    <w:rsid w:val="003451D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3451D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3451DC"/>
    <w:pPr>
      <w:spacing w:after="120"/>
      <w:ind w:left="1440" w:right="1440"/>
    </w:pPr>
  </w:style>
  <w:style w:type="character" w:styleId="HTMLSample">
    <w:name w:val="HTML Sample"/>
    <w:semiHidden/>
    <w:rsid w:val="003451DC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3451D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3451D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3451D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MessageHeader">
    <w:name w:val="Message Header"/>
    <w:basedOn w:val="Normal"/>
    <w:semiHidden/>
    <w:rsid w:val="003451D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BodyText">
    <w:name w:val="Body Text"/>
    <w:basedOn w:val="Normal"/>
    <w:semiHidden/>
    <w:rsid w:val="003451DC"/>
    <w:pPr>
      <w:spacing w:after="120"/>
    </w:pPr>
  </w:style>
  <w:style w:type="paragraph" w:styleId="BodyTextFirstIndent">
    <w:name w:val="Body Text First Indent"/>
    <w:basedOn w:val="BodyText"/>
    <w:semiHidden/>
    <w:rsid w:val="003451DC"/>
    <w:pPr>
      <w:ind w:firstLine="210"/>
    </w:pPr>
  </w:style>
  <w:style w:type="paragraph" w:styleId="BodyTextIndent">
    <w:name w:val="Body Text Indent"/>
    <w:basedOn w:val="Normal"/>
    <w:semiHidden/>
    <w:rsid w:val="003451DC"/>
    <w:pPr>
      <w:spacing w:after="120"/>
      <w:ind w:left="283"/>
    </w:pPr>
  </w:style>
  <w:style w:type="paragraph" w:styleId="BodyTextFirstIndent2">
    <w:name w:val="Body Text First Indent 2"/>
    <w:basedOn w:val="BodyTextIndent"/>
    <w:semiHidden/>
    <w:rsid w:val="003451DC"/>
    <w:pPr>
      <w:ind w:firstLine="210"/>
    </w:pPr>
  </w:style>
  <w:style w:type="paragraph" w:styleId="BodyText2">
    <w:name w:val="Body Text 2"/>
    <w:basedOn w:val="Normal"/>
    <w:semiHidden/>
    <w:rsid w:val="003451DC"/>
    <w:pPr>
      <w:spacing w:after="120" w:line="480" w:lineRule="auto"/>
    </w:pPr>
  </w:style>
  <w:style w:type="paragraph" w:styleId="BodyText3">
    <w:name w:val="Body Text 3"/>
    <w:basedOn w:val="Normal"/>
    <w:semiHidden/>
    <w:rsid w:val="003451DC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3451DC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3451DC"/>
    <w:pPr>
      <w:spacing w:after="120"/>
      <w:ind w:left="283"/>
    </w:pPr>
    <w:rPr>
      <w:sz w:val="16"/>
      <w:szCs w:val="16"/>
    </w:rPr>
  </w:style>
  <w:style w:type="paragraph" w:styleId="Closing">
    <w:name w:val="Closing"/>
    <w:basedOn w:val="Normal"/>
    <w:semiHidden/>
    <w:rsid w:val="003451DC"/>
    <w:pPr>
      <w:ind w:left="4252"/>
    </w:pPr>
  </w:style>
  <w:style w:type="paragraph" w:styleId="EnvelopeReturn">
    <w:name w:val="envelope return"/>
    <w:basedOn w:val="Normal"/>
    <w:semiHidden/>
    <w:rsid w:val="003451DC"/>
    <w:rPr>
      <w:rFonts w:ascii="Arial" w:hAnsi="Arial" w:cs="Arial"/>
      <w:sz w:val="20"/>
      <w:szCs w:val="20"/>
    </w:rPr>
  </w:style>
  <w:style w:type="paragraph" w:customStyle="1" w:styleId="ZPVzorec--separace">
    <w:name w:val="ZP: Vzorec -- separace"/>
    <w:basedOn w:val="ZPTabseparace"/>
    <w:rsid w:val="00C828D0"/>
    <w:pPr>
      <w:spacing w:before="0"/>
    </w:pPr>
  </w:style>
  <w:style w:type="paragraph" w:customStyle="1" w:styleId="ZPTabseparace">
    <w:name w:val="ZP: Tab. separace"/>
    <w:basedOn w:val="ZPZklad"/>
    <w:next w:val="ZPZklad"/>
    <w:rsid w:val="003C52CA"/>
    <w:pPr>
      <w:spacing w:before="280" w:line="0" w:lineRule="atLeast"/>
    </w:pPr>
    <w:rPr>
      <w:sz w:val="20"/>
    </w:rPr>
  </w:style>
  <w:style w:type="paragraph" w:customStyle="1" w:styleId="ZPPopisky">
    <w:name w:val="ZP: Popisky"/>
    <w:basedOn w:val="ZPZklad"/>
    <w:next w:val="ZPZklad"/>
    <w:rsid w:val="00857D84"/>
    <w:pPr>
      <w:keepNext/>
      <w:keepLines/>
      <w:spacing w:line="240" w:lineRule="atLeast"/>
      <w:jc w:val="left"/>
    </w:pPr>
    <w:rPr>
      <w:sz w:val="20"/>
    </w:rPr>
  </w:style>
  <w:style w:type="paragraph" w:customStyle="1" w:styleId="ZPPopisektabulky">
    <w:name w:val="ZP: Popisek tabulky"/>
    <w:basedOn w:val="ZPPopisky"/>
    <w:next w:val="ZPZklad"/>
    <w:rsid w:val="006B4A28"/>
    <w:pPr>
      <w:numPr>
        <w:numId w:val="3"/>
      </w:numPr>
      <w:tabs>
        <w:tab w:val="left" w:pos="924"/>
      </w:tabs>
      <w:spacing w:before="280" w:after="140"/>
      <w:outlineLvl w:val="4"/>
    </w:pPr>
  </w:style>
  <w:style w:type="paragraph" w:customStyle="1" w:styleId="ZPPopisekobrzku">
    <w:name w:val="ZP: Popisek obrázku"/>
    <w:basedOn w:val="ZPPopisky"/>
    <w:next w:val="ZPZklad"/>
    <w:rsid w:val="001C1F82"/>
    <w:pPr>
      <w:keepNext w:val="0"/>
      <w:numPr>
        <w:numId w:val="4"/>
      </w:numPr>
      <w:tabs>
        <w:tab w:val="left" w:pos="924"/>
      </w:tabs>
      <w:spacing w:after="280"/>
      <w:outlineLvl w:val="4"/>
    </w:pPr>
  </w:style>
  <w:style w:type="table" w:styleId="TableGrid">
    <w:name w:val="Table Grid"/>
    <w:basedOn w:val="TableNormal"/>
    <w:rsid w:val="0083198F"/>
    <w:pPr>
      <w:keepNext/>
      <w:keepLines/>
      <w:suppressAutoHyphens/>
      <w:spacing w:line="280" w:lineRule="atLeast"/>
      <w:jc w:val="center"/>
    </w:pPr>
    <w:rPr>
      <w:rFonts w:ascii="Bookman Old Style" w:hAnsi="Bookman Old Style"/>
      <w:sz w:val="24"/>
      <w:szCs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DengXian" w:hAnsi="DengXian"/>
        <w:sz w:val="24"/>
      </w:rPr>
    </w:tblStylePr>
  </w:style>
  <w:style w:type="character" w:customStyle="1" w:styleId="ZPLiteratura--jmnoautora">
    <w:name w:val="ZP: Literatura -- jméno autora"/>
    <w:rsid w:val="00B06CB3"/>
    <w:rPr>
      <w:smallCaps/>
    </w:rPr>
  </w:style>
  <w:style w:type="character" w:customStyle="1" w:styleId="ZPLiteratura--nzevdla">
    <w:name w:val="ZP: Literatura -- název díla"/>
    <w:rsid w:val="00B06CB3"/>
    <w:rPr>
      <w:i/>
    </w:rPr>
  </w:style>
  <w:style w:type="paragraph" w:customStyle="1" w:styleId="ZPLiteratura">
    <w:name w:val="ZP: Literatura"/>
    <w:basedOn w:val="ZPZklad"/>
    <w:rsid w:val="00525AA4"/>
    <w:pPr>
      <w:spacing w:before="60"/>
      <w:ind w:left="480" w:hanging="480"/>
      <w:jc w:val="left"/>
    </w:pPr>
  </w:style>
  <w:style w:type="character" w:customStyle="1" w:styleId="ZPVyznaen1">
    <w:name w:val="ZP: Vyznačení 1"/>
    <w:rsid w:val="005253A0"/>
    <w:rPr>
      <w:i/>
    </w:rPr>
  </w:style>
  <w:style w:type="character" w:customStyle="1" w:styleId="ZPVyznaen2">
    <w:name w:val="ZP: Vyznačení 2"/>
    <w:rsid w:val="005253A0"/>
    <w:rPr>
      <w:b/>
    </w:rPr>
  </w:style>
  <w:style w:type="paragraph" w:customStyle="1" w:styleId="Styl1">
    <w:name w:val="Styl1"/>
    <w:basedOn w:val="Normal"/>
    <w:semiHidden/>
    <w:rsid w:val="008A0030"/>
    <w:pPr>
      <w:keepNext/>
      <w:keepLines/>
      <w:suppressAutoHyphens/>
    </w:pPr>
  </w:style>
  <w:style w:type="paragraph" w:customStyle="1" w:styleId="ZPPodpisprohlen">
    <w:name w:val="ZP: Podpis prohlášení"/>
    <w:basedOn w:val="ZPZklad"/>
    <w:rsid w:val="00A704DC"/>
    <w:pPr>
      <w:tabs>
        <w:tab w:val="left" w:pos="5103"/>
        <w:tab w:val="right" w:leader="dot" w:pos="8505"/>
      </w:tabs>
      <w:spacing w:before="720"/>
    </w:pPr>
  </w:style>
  <w:style w:type="character" w:customStyle="1" w:styleId="ZPAnglicktext">
    <w:name w:val="ZP: Anglický text"/>
    <w:rsid w:val="000F1C94"/>
    <w:rPr>
      <w:lang w:val="en-GB"/>
    </w:rPr>
  </w:style>
  <w:style w:type="paragraph" w:customStyle="1" w:styleId="Rozvrendokumentu">
    <w:name w:val="Rozvržení dokumentu"/>
    <w:basedOn w:val="Normal"/>
    <w:semiHidden/>
    <w:rsid w:val="005253A0"/>
    <w:pPr>
      <w:shd w:val="clear" w:color="auto" w:fill="000080"/>
    </w:pPr>
    <w:rPr>
      <w:rFonts w:ascii="Tahoma" w:hAnsi="Tahoma" w:cs="Tahoma"/>
    </w:rPr>
  </w:style>
  <w:style w:type="paragraph" w:customStyle="1" w:styleId="ZPObrzek">
    <w:name w:val="ZP: Obrázek"/>
    <w:next w:val="ZPPopisekobrzku"/>
    <w:rsid w:val="00C24A4C"/>
    <w:pPr>
      <w:keepNext/>
      <w:keepLines/>
      <w:spacing w:before="280" w:after="140"/>
      <w:jc w:val="center"/>
    </w:pPr>
    <w:rPr>
      <w:rFonts w:ascii="Bookman Old Style" w:hAnsi="Bookman Old Style"/>
      <w:sz w:val="24"/>
      <w:szCs w:val="24"/>
    </w:rPr>
  </w:style>
  <w:style w:type="paragraph" w:customStyle="1" w:styleId="ZPBukatab">
    <w:name w:val="ZP: Buňka tab."/>
    <w:basedOn w:val="ZPZklad"/>
    <w:rsid w:val="00525AA4"/>
    <w:pPr>
      <w:keepLines/>
      <w:suppressAutoHyphens/>
      <w:jc w:val="left"/>
    </w:pPr>
  </w:style>
  <w:style w:type="paragraph" w:customStyle="1" w:styleId="ZPBukatab--hlavika">
    <w:name w:val="ZP: Buňka tab. -- hlavička"/>
    <w:basedOn w:val="ZPBukatab"/>
    <w:rsid w:val="001E176F"/>
    <w:pPr>
      <w:keepNext/>
      <w:jc w:val="center"/>
    </w:pPr>
    <w:rPr>
      <w:b/>
    </w:rPr>
  </w:style>
  <w:style w:type="paragraph" w:customStyle="1" w:styleId="ZPBukatab--sted">
    <w:name w:val="ZP: Buňka tab. -- střed"/>
    <w:basedOn w:val="ZPBukatab"/>
    <w:rsid w:val="00525AA4"/>
    <w:pPr>
      <w:keepNext/>
      <w:jc w:val="center"/>
    </w:pPr>
  </w:style>
  <w:style w:type="paragraph" w:customStyle="1" w:styleId="ZPZhlavvpravo">
    <w:name w:val="ZP: Záhlaví vpravo"/>
    <w:basedOn w:val="ZPZhlavstr"/>
    <w:rsid w:val="00713C76"/>
    <w:pPr>
      <w:jc w:val="right"/>
    </w:pPr>
  </w:style>
  <w:style w:type="paragraph" w:customStyle="1" w:styleId="ZPZhlavvlevo">
    <w:name w:val="ZP: Záhlaví vlevo"/>
    <w:basedOn w:val="ZPZhlavstr"/>
    <w:link w:val="ZPZhlavvlevoChar"/>
    <w:rsid w:val="0074241C"/>
    <w:pPr>
      <w:jc w:val="left"/>
    </w:pPr>
  </w:style>
  <w:style w:type="character" w:customStyle="1" w:styleId="ZPZhlavvlevoChar">
    <w:name w:val="ZP: Záhlaví vlevo Char"/>
    <w:basedOn w:val="ZPZhlavstrChar"/>
    <w:link w:val="ZPZhlavvlevo"/>
    <w:rsid w:val="0074241C"/>
    <w:rPr>
      <w:rFonts w:ascii="Cambria" w:hAnsi="Cambria"/>
      <w:sz w:val="24"/>
      <w:szCs w:val="24"/>
    </w:rPr>
  </w:style>
  <w:style w:type="paragraph" w:customStyle="1" w:styleId="ZPKlovslova--nadpis">
    <w:name w:val="ZP: Klíčová slova -- nadpis"/>
    <w:basedOn w:val="ZPZklad"/>
    <w:rsid w:val="007E1ADE"/>
    <w:pPr>
      <w:spacing w:before="280" w:after="140"/>
      <w:jc w:val="left"/>
    </w:pPr>
    <w:rPr>
      <w:b/>
    </w:rPr>
  </w:style>
  <w:style w:type="character" w:customStyle="1" w:styleId="ZPVyrovnvacznakyvtabulkch">
    <w:name w:val="ZP: Vyrovnávací znaky v tabulkách"/>
    <w:rsid w:val="0075091C"/>
    <w:rPr>
      <w:color w:val="FFFFFF"/>
    </w:rPr>
  </w:style>
  <w:style w:type="paragraph" w:customStyle="1" w:styleId="ZPZhlavtitulnlist">
    <w:name w:val="ZP: Záhlaví titulní list"/>
    <w:basedOn w:val="ZPZhlavstr"/>
    <w:rsid w:val="00283847"/>
    <w:rPr>
      <w:b/>
      <w:sz w:val="24"/>
    </w:rPr>
  </w:style>
  <w:style w:type="paragraph" w:customStyle="1" w:styleId="ZPHlavnnadpis--plohy">
    <w:name w:val="ZP: Hlavní nadpis -- přílohy"/>
    <w:basedOn w:val="ZPHlavnnadpis"/>
    <w:next w:val="ZPZklad"/>
    <w:rsid w:val="00796B68"/>
    <w:pPr>
      <w:numPr>
        <w:numId w:val="2"/>
      </w:numPr>
    </w:pPr>
  </w:style>
  <w:style w:type="paragraph" w:customStyle="1" w:styleId="ZPTextyvobrzku">
    <w:name w:val="ZP: Texty v obrázku"/>
    <w:basedOn w:val="ZPPopisky"/>
    <w:rsid w:val="00853C55"/>
    <w:pPr>
      <w:keepNext w:val="0"/>
    </w:pPr>
  </w:style>
  <w:style w:type="paragraph" w:customStyle="1" w:styleId="ZPTabulka--zdroj">
    <w:name w:val="ZP: Tabulka -- zdroj"/>
    <w:basedOn w:val="ZPPopisky"/>
    <w:next w:val="ZPZklad"/>
    <w:qFormat/>
    <w:rsid w:val="0028594B"/>
    <w:pPr>
      <w:spacing w:before="120" w:after="240"/>
    </w:pPr>
  </w:style>
  <w:style w:type="paragraph" w:customStyle="1" w:styleId="ZPPodkovnaprohlen">
    <w:name w:val="ZP: Poděkování a prohlášení"/>
    <w:basedOn w:val="ZPZklad"/>
    <w:qFormat/>
    <w:rsid w:val="00ED6561"/>
    <w:pPr>
      <w:keepNext/>
      <w:keepLines/>
      <w:suppressAutoHyphens/>
      <w:spacing w:before="8000" w:after="140"/>
    </w:pPr>
    <w:rPr>
      <w:b/>
    </w:rPr>
  </w:style>
  <w:style w:type="paragraph" w:customStyle="1" w:styleId="ZPSekce">
    <w:name w:val="ZP: Sekce"/>
    <w:basedOn w:val="ZPVechnynadpisy"/>
    <w:next w:val="ZPZanadpisem"/>
    <w:qFormat/>
    <w:rsid w:val="00334063"/>
    <w:pPr>
      <w:numPr>
        <w:ilvl w:val="1"/>
        <w:numId w:val="5"/>
      </w:numPr>
      <w:spacing w:before="360" w:after="180" w:line="320" w:lineRule="atLeast"/>
      <w:outlineLvl w:val="1"/>
    </w:pPr>
    <w:rPr>
      <w:sz w:val="28"/>
      <w:szCs w:val="28"/>
    </w:rPr>
  </w:style>
  <w:style w:type="paragraph" w:styleId="NormalWeb">
    <w:name w:val="Normal (Web)"/>
    <w:basedOn w:val="Normal"/>
    <w:uiPriority w:val="99"/>
    <w:unhideWhenUsed/>
    <w:rsid w:val="00E62336"/>
    <w:pPr>
      <w:spacing w:before="100" w:beforeAutospacing="1" w:after="100" w:afterAutospacing="1"/>
    </w:pPr>
    <w:rPr>
      <w:rFonts w:eastAsiaTheme="minorEastAsia"/>
    </w:rPr>
  </w:style>
  <w:style w:type="character" w:customStyle="1" w:styleId="ZPZobrazstyl">
    <w:name w:val="ZP: Zobraz styl"/>
    <w:uiPriority w:val="1"/>
    <w:rsid w:val="004272FE"/>
    <w:rPr>
      <w:i/>
    </w:rPr>
  </w:style>
  <w:style w:type="paragraph" w:styleId="ListParagraph">
    <w:name w:val="List Paragraph"/>
    <w:basedOn w:val="Normal"/>
    <w:uiPriority w:val="34"/>
    <w:rsid w:val="00C52D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5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5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vyuka\baksem\bakprace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Ryb11</b:Tag>
    <b:SourceType>Book</b:SourceType>
    <b:Guid>{DD0DF614-B585-4599-8BFC-82A67405E85E}</b:Guid>
    <b:Author>
      <b:Author>
        <b:NameList>
          <b:Person>
            <b:Last>Rybička</b:Last>
            <b:First>Jiří</b:First>
          </b:Person>
          <b:Person>
            <b:Last>Čačková</b:Last>
            <b:First>Petra</b:First>
          </b:Person>
          <b:Person>
            <b:Last>Přichystal</b:Last>
            <b:First>Jan</b:First>
          </b:Person>
        </b:NameList>
      </b:Author>
    </b:Author>
    <b:Title>Průvodce tvorbou dokumentů</b:Title>
    <b:Year>2011</b:Year>
    <b:City>Bučovice</b:City>
    <b:Publisher>Martin Stříž</b:Publisher>
    <b:StandardNumber>ISBN 978-80-77889-78-X</b:StandardNumber>
    <b:RefOrder>1</b:RefOrder>
  </b:Source>
</b:Sources>
</file>

<file path=customXml/itemProps1.xml><?xml version="1.0" encoding="utf-8"?>
<ds:datastoreItem xmlns:ds="http://schemas.openxmlformats.org/officeDocument/2006/customXml" ds:itemID="{F26287A0-5E7A-4964-BEA2-3694D3121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bakprace.dot</Template>
  <TotalTime>5</TotalTime>
  <Pages>32</Pages>
  <Words>1552</Words>
  <Characters>9162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Název práce</vt:lpstr>
      <vt:lpstr>Název práce</vt:lpstr>
    </vt:vector>
  </TitlesOfParts>
  <Company>MJ</Company>
  <LinksUpToDate>false</LinksUpToDate>
  <CharactersWithSpaces>10693</CharactersWithSpaces>
  <SharedDoc>false</SharedDoc>
  <HLinks>
    <vt:vector size="36" baseType="variant">
      <vt:variant>
        <vt:i4>50</vt:i4>
      </vt:variant>
      <vt:variant>
        <vt:i4>111</vt:i4>
      </vt:variant>
      <vt:variant>
        <vt:i4>0</vt:i4>
      </vt:variant>
      <vt:variant>
        <vt:i4>5</vt:i4>
      </vt:variant>
      <vt:variant>
        <vt:lpwstr>mailto:rybicka@mendelu.cz</vt:lpwstr>
      </vt:variant>
      <vt:variant>
        <vt:lpwstr/>
      </vt:variant>
      <vt:variant>
        <vt:i4>1507381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_Toc357265726</vt:lpwstr>
      </vt:variant>
      <vt:variant>
        <vt:i4>1507381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_Toc357265721</vt:lpwstr>
      </vt:variant>
      <vt:variant>
        <vt:i4>1507381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_Toc357265720</vt:lpwstr>
      </vt:variant>
      <vt:variant>
        <vt:i4>1310773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_Toc357265719</vt:lpwstr>
      </vt:variant>
      <vt:variant>
        <vt:i4>1310773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_Toc357265718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Název práce</dc:title>
  <dc:subject/>
  <dc:creator>Jirka</dc:creator>
  <cp:keywords/>
  <cp:lastModifiedBy>Lněnička Adam (231584)</cp:lastModifiedBy>
  <cp:revision>2</cp:revision>
  <cp:lastPrinted>1899-12-31T23:00:00Z</cp:lastPrinted>
  <dcterms:created xsi:type="dcterms:W3CDTF">2024-01-25T19:41:00Z</dcterms:created>
  <dcterms:modified xsi:type="dcterms:W3CDTF">2024-01-25T19:41:00Z</dcterms:modified>
</cp:coreProperties>
</file>